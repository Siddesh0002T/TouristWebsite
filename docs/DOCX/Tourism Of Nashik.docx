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F8F521" w14:textId="5325B0E8" w:rsidR="00D077E9" w:rsidRDefault="00D077E9" w:rsidP="00D70D02">
      <w:r>
        <w:rPr>
          <w:noProof/>
        </w:rPr>
        <w:drawing>
          <wp:anchor distT="0" distB="0" distL="114300" distR="114300" simplePos="0" relativeHeight="251658240" behindDoc="1" locked="0" layoutInCell="1" allowOverlap="1" wp14:anchorId="7FAA4DD1" wp14:editId="7B66E9C1">
            <wp:simplePos x="0" y="0"/>
            <wp:positionH relativeFrom="column">
              <wp:posOffset>-967105</wp:posOffset>
            </wp:positionH>
            <wp:positionV relativeFrom="page">
              <wp:posOffset>-1872697</wp:posOffset>
            </wp:positionV>
            <wp:extent cx="7986251" cy="1064833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86251" cy="10648335"/>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54673463" w14:textId="77777777" w:rsidTr="00D077E9">
        <w:trPr>
          <w:trHeight w:val="1894"/>
        </w:trPr>
        <w:tc>
          <w:tcPr>
            <w:tcW w:w="5580" w:type="dxa"/>
            <w:tcBorders>
              <w:top w:val="nil"/>
              <w:left w:val="nil"/>
              <w:bottom w:val="nil"/>
              <w:right w:val="nil"/>
            </w:tcBorders>
          </w:tcPr>
          <w:p w14:paraId="5EE0F669" w14:textId="1C70ACF5" w:rsidR="00D077E9" w:rsidRDefault="00D077E9" w:rsidP="00D077E9"/>
          <w:p w14:paraId="775A0B0F" w14:textId="28A5A1FA" w:rsidR="00D077E9" w:rsidRDefault="00332AB8" w:rsidP="00D077E9">
            <w:r>
              <w:rPr>
                <w:noProof/>
              </w:rPr>
              <mc:AlternateContent>
                <mc:Choice Requires="wps">
                  <w:drawing>
                    <wp:anchor distT="0" distB="0" distL="114300" distR="114300" simplePos="0" relativeHeight="251662336" behindDoc="0" locked="0" layoutInCell="1" allowOverlap="1" wp14:anchorId="00ADFD83" wp14:editId="24D78C8F">
                      <wp:simplePos x="0" y="0"/>
                      <wp:positionH relativeFrom="column">
                        <wp:posOffset>102870</wp:posOffset>
                      </wp:positionH>
                      <wp:positionV relativeFrom="paragraph">
                        <wp:posOffset>1212735</wp:posOffset>
                      </wp:positionV>
                      <wp:extent cx="1390650" cy="0"/>
                      <wp:effectExtent l="0" t="19050" r="19050" b="19050"/>
                      <wp:wrapNone/>
                      <wp:docPr id="5" name="Straight Connector 5" descr="text divider"/>
                      <wp:cNvGraphicFramePr/>
                      <a:graphic xmlns:a="http://schemas.openxmlformats.org/drawingml/2006/main">
                        <a:graphicData uri="http://schemas.microsoft.com/office/word/2010/wordprocessingShape">
                          <wps:wsp>
                            <wps:cNvCnPr/>
                            <wps:spPr>
                              <a:xfrm>
                                <a:off x="0" y="0"/>
                                <a:ext cx="1390650"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39F84C" id="Straight Connector 5" o:spid="_x0000_s1026" alt="text divider"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8.1pt,95.5pt" to="117.6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" strokecolor="#082a75 [3215]" strokeweight="3pt"/>
                  </w:pict>
                </mc:Fallback>
              </mc:AlternateContent>
            </w:r>
            <w:r>
              <w:rPr>
                <w:noProof/>
              </w:rPr>
              <mc:AlternateContent>
                <mc:Choice Requires="wps">
                  <w:drawing>
                    <wp:inline distT="0" distB="0" distL="0" distR="0" wp14:anchorId="30F07BA0" wp14:editId="14C373E8">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6DE96D80" w14:textId="77777777" w:rsidR="00332AB8" w:rsidRPr="00D86945" w:rsidRDefault="00332AB8" w:rsidP="00332AB8">
                                  <w:pPr>
                                    <w:pStyle w:val="Title"/>
                                  </w:pPr>
                                  <w:r>
                                    <w:t>T</w:t>
                                  </w:r>
                                  <w:r w:rsidRPr="007A76A4">
                                    <w:t xml:space="preserve">ourism </w:t>
                                  </w:r>
                                  <w:r>
                                    <w:t>O</w:t>
                                  </w:r>
                                  <w:r w:rsidRPr="007A76A4">
                                    <w:t xml:space="preserve">f </w:t>
                                  </w:r>
                                  <w:r>
                                    <w:t>N</w:t>
                                  </w:r>
                                  <w:r w:rsidRPr="007A76A4">
                                    <w:t>ashik</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0F07BA0"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OlGQIAAC0EAAAOAAAAZHJzL2Uyb0RvYy54bWysU8tu2zAQvBfoPxC815Ic2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" filled="f" stroked="f" strokeweight=".5pt">
                      <v:textbox>
                        <w:txbxContent>
                          <w:p w14:paraId="6DE96D80" w14:textId="77777777" w:rsidR="00332AB8" w:rsidRPr="00D86945" w:rsidRDefault="00332AB8" w:rsidP="00332AB8">
                            <w:pPr>
                              <w:pStyle w:val="Title"/>
                            </w:pPr>
                            <w:r>
                              <w:t>T</w:t>
                            </w:r>
                            <w:r w:rsidRPr="007A76A4">
                              <w:t xml:space="preserve">ourism </w:t>
                            </w:r>
                            <w:r>
                              <w:t>O</w:t>
                            </w:r>
                            <w:r w:rsidRPr="007A76A4">
                              <w:t xml:space="preserve">f </w:t>
                            </w:r>
                            <w:r>
                              <w:t>N</w:t>
                            </w:r>
                            <w:r w:rsidRPr="007A76A4">
                              <w:t>ashik</w:t>
                            </w:r>
                            <w:r>
                              <w:t xml:space="preserve"> </w:t>
                            </w:r>
                          </w:p>
                        </w:txbxContent>
                      </v:textbox>
                      <w10:anchorlock/>
                    </v:shape>
                  </w:pict>
                </mc:Fallback>
              </mc:AlternateContent>
            </w:r>
          </w:p>
        </w:tc>
      </w:tr>
      <w:tr w:rsidR="00D077E9" w14:paraId="52161DB7" w14:textId="77777777" w:rsidTr="00D077E9">
        <w:trPr>
          <w:trHeight w:val="7636"/>
        </w:trPr>
        <w:tc>
          <w:tcPr>
            <w:tcW w:w="5580" w:type="dxa"/>
            <w:tcBorders>
              <w:top w:val="nil"/>
              <w:left w:val="nil"/>
              <w:bottom w:val="nil"/>
              <w:right w:val="nil"/>
            </w:tcBorders>
          </w:tcPr>
          <w:p w14:paraId="16519036" w14:textId="4BA7BD11" w:rsidR="00D077E9" w:rsidRDefault="00332AB8" w:rsidP="00D077E9">
            <w:pPr>
              <w:rPr>
                <w:noProof/>
              </w:rPr>
            </w:pPr>
            <w:r>
              <w:rPr>
                <w:noProof/>
              </w:rPr>
              <w:drawing>
                <wp:anchor distT="0" distB="0" distL="114300" distR="114300" simplePos="0" relativeHeight="251661312" behindDoc="1" locked="0" layoutInCell="1" allowOverlap="1" wp14:anchorId="681AEB17" wp14:editId="01CAE644">
                  <wp:simplePos x="0" y="0"/>
                  <wp:positionH relativeFrom="column">
                    <wp:posOffset>381</wp:posOffset>
                  </wp:positionH>
                  <wp:positionV relativeFrom="paragraph">
                    <wp:posOffset>359410</wp:posOffset>
                  </wp:positionV>
                  <wp:extent cx="3169920" cy="1010920"/>
                  <wp:effectExtent l="0" t="0" r="0" b="0"/>
                  <wp:wrapTight wrapText="bothSides">
                    <wp:wrapPolygon edited="0">
                      <wp:start x="0" y="0"/>
                      <wp:lineTo x="0" y="21166"/>
                      <wp:lineTo x="21418" y="21166"/>
                      <wp:lineTo x="21418" y="0"/>
                      <wp:lineTo x="0" y="0"/>
                    </wp:wrapPolygon>
                  </wp:wrapTight>
                  <wp:docPr id="777485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85700" name="Picture 777485700"/>
                          <pic:cNvPicPr/>
                        </pic:nvPicPr>
                        <pic:blipFill>
                          <a:blip r:embed="rId9">
                            <a:extLst>
                              <a:ext uri="{28A0092B-C50C-407E-A947-70E740481C1C}">
                                <a14:useLocalDpi xmlns:a14="http://schemas.microsoft.com/office/drawing/2010/main" val="0"/>
                              </a:ext>
                            </a:extLst>
                          </a:blip>
                          <a:stretch>
                            <a:fillRect/>
                          </a:stretch>
                        </pic:blipFill>
                        <pic:spPr>
                          <a:xfrm>
                            <a:off x="0" y="0"/>
                            <a:ext cx="3169920" cy="10109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1" locked="0" layoutInCell="1" allowOverlap="1" wp14:anchorId="2F6B43B4" wp14:editId="5BE58045">
                      <wp:simplePos x="0" y="0"/>
                      <wp:positionH relativeFrom="column">
                        <wp:posOffset>-205105</wp:posOffset>
                      </wp:positionH>
                      <wp:positionV relativeFrom="page">
                        <wp:posOffset>-1834642</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18EA82" id="Rectangle 3" o:spid="_x0000_s1026" alt="white rectangle for text on cover" style="position:absolute;margin-left:-16.15pt;margin-top:-144.45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" fillcolor="white [3212]" stroked="f" strokeweight="2pt">
                      <w10:wrap anchory="page"/>
                    </v:rect>
                  </w:pict>
                </mc:Fallback>
              </mc:AlternateContent>
            </w:r>
          </w:p>
        </w:tc>
      </w:tr>
      <w:tr w:rsidR="00D077E9" w14:paraId="5CD98744" w14:textId="77777777" w:rsidTr="00D077E9">
        <w:trPr>
          <w:trHeight w:val="2171"/>
        </w:trPr>
        <w:tc>
          <w:tcPr>
            <w:tcW w:w="5580" w:type="dxa"/>
            <w:tcBorders>
              <w:top w:val="nil"/>
              <w:left w:val="nil"/>
              <w:bottom w:val="nil"/>
              <w:right w:val="nil"/>
            </w:tcBorders>
          </w:tcPr>
          <w:sdt>
            <w:sdtPr>
              <w:id w:val="1080870105"/>
              <w:placeholder>
                <w:docPart w:val="A81CCA7D59304E648A3BDB88925FBD0E"/>
              </w:placeholder>
              <w15:appearance w15:val="hidden"/>
            </w:sdtPr>
            <w:sdtContent>
              <w:p w14:paraId="357ED4DD" w14:textId="6C0E69F3"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801453">
                  <w:rPr>
                    <w:rStyle w:val="SubtitleChar"/>
                    <w:b w:val="0"/>
                    <w:noProof/>
                  </w:rPr>
                  <w:t>July 1</w:t>
                </w:r>
                <w:r w:rsidRPr="00D86945">
                  <w:rPr>
                    <w:rStyle w:val="SubtitleChar"/>
                    <w:b w:val="0"/>
                  </w:rPr>
                  <w:fldChar w:fldCharType="end"/>
                </w:r>
              </w:p>
            </w:sdtContent>
          </w:sdt>
          <w:p w14:paraId="5DB904E4"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676874DD" wp14:editId="2D582D95">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63FEB35"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1DFD7A2B" w14:textId="77777777" w:rsidR="00D077E9" w:rsidRDefault="00D077E9" w:rsidP="00D077E9">
            <w:pPr>
              <w:rPr>
                <w:noProof/>
                <w:sz w:val="10"/>
                <w:szCs w:val="10"/>
              </w:rPr>
            </w:pPr>
          </w:p>
          <w:p w14:paraId="20448735" w14:textId="77777777" w:rsidR="00D077E9" w:rsidRDefault="00D077E9" w:rsidP="00D077E9">
            <w:pPr>
              <w:rPr>
                <w:noProof/>
                <w:sz w:val="10"/>
                <w:szCs w:val="10"/>
              </w:rPr>
            </w:pPr>
          </w:p>
          <w:p w14:paraId="0003CFF4" w14:textId="11547EAD" w:rsidR="00D077E9" w:rsidRDefault="00000000" w:rsidP="00D077E9">
            <w:sdt>
              <w:sdtPr>
                <w:id w:val="-1740469667"/>
                <w:placeholder>
                  <w:docPart w:val="945222A937B84176935FE540C3549090"/>
                </w:placeholder>
                <w15:appearance w15:val="hidden"/>
              </w:sdtPr>
              <w:sdtContent>
                <w:proofErr w:type="spellStart"/>
                <w:r w:rsidR="00264BC3">
                  <w:t>Netleap</w:t>
                </w:r>
                <w:proofErr w:type="spellEnd"/>
              </w:sdtContent>
            </w:sdt>
          </w:p>
          <w:p w14:paraId="2D4D72FF" w14:textId="57E93659" w:rsidR="00D077E9" w:rsidRDefault="00D077E9" w:rsidP="00D077E9">
            <w:r w:rsidRPr="00B231E5">
              <w:t>Authored by:</w:t>
            </w:r>
            <w:r>
              <w:t xml:space="preserve"> </w:t>
            </w:r>
            <w:sdt>
              <w:sdtPr>
                <w:alias w:val="Your Name"/>
                <w:tag w:val="Your Name"/>
                <w:id w:val="-180584491"/>
                <w:placeholder>
                  <w:docPart w:val="45F47E1CA5EF46B39B836F40D64E0AC0"/>
                </w:placeholder>
                <w:dataBinding w:prefixMappings="xmlns:ns0='http://schemas.microsoft.com/office/2006/coverPageProps' " w:xpath="/ns0:CoverPageProperties[1]/ns0:CompanyFax[1]" w:storeItemID="{55AF091B-3C7A-41E3-B477-F2FDAA23CFDA}"/>
                <w15:appearance w15:val="hidden"/>
                <w:text w:multiLine="1"/>
              </w:sdtPr>
              <w:sdtContent>
                <w:r w:rsidR="007A76A4">
                  <w:t>Siddhesh More</w:t>
                </w:r>
              </w:sdtContent>
            </w:sdt>
          </w:p>
          <w:p w14:paraId="0F4172B0" w14:textId="77777777" w:rsidR="00D077E9" w:rsidRPr="00D86945" w:rsidRDefault="00D077E9" w:rsidP="00D077E9">
            <w:pPr>
              <w:rPr>
                <w:noProof/>
                <w:sz w:val="10"/>
                <w:szCs w:val="10"/>
              </w:rPr>
            </w:pPr>
          </w:p>
        </w:tc>
      </w:tr>
    </w:tbl>
    <w:p w14:paraId="20271C2D" w14:textId="222A4BB9" w:rsidR="00D077E9" w:rsidRDefault="007A76A4">
      <w:pPr>
        <w:spacing w:after="200"/>
      </w:pPr>
      <w:r>
        <w:rPr>
          <w:noProof/>
        </w:rPr>
        <mc:AlternateContent>
          <mc:Choice Requires="wps">
            <w:drawing>
              <wp:anchor distT="0" distB="0" distL="114300" distR="114300" simplePos="0" relativeHeight="251659264" behindDoc="1" locked="0" layoutInCell="1" allowOverlap="1" wp14:anchorId="3DB3C778" wp14:editId="3506C31B">
                <wp:simplePos x="0" y="0"/>
                <wp:positionH relativeFrom="column">
                  <wp:posOffset>-967494</wp:posOffset>
                </wp:positionH>
                <wp:positionV relativeFrom="page">
                  <wp:posOffset>6666271</wp:posOffset>
                </wp:positionV>
                <wp:extent cx="8085434"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8085434"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6377EF" id="Rectangle 2" o:spid="_x0000_s1026" alt="colored rectangle" style="position:absolute;margin-left:-76.2pt;margin-top:524.9pt;width:636.65pt;height:265.7pt;z-index:-2516572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" fillcolor="#34aba2 [3206]" stroked="f" strokeweight="2pt">
                <w10:wrap anchory="page"/>
              </v:rect>
            </w:pict>
          </mc:Fallback>
        </mc:AlternateContent>
      </w:r>
      <w:r w:rsidR="00D077E9">
        <w:br w:type="page"/>
      </w:r>
    </w:p>
    <w:p w14:paraId="1770ABB0" w14:textId="51E2F582" w:rsidR="00D077E9" w:rsidRDefault="007A76A4" w:rsidP="00D077E9">
      <w:pPr>
        <w:pStyle w:val="Heading1"/>
      </w:pPr>
      <w:r>
        <w:lastRenderedPageBreak/>
        <w:t xml:space="preserve">Introduction </w:t>
      </w:r>
    </w:p>
    <w:tbl>
      <w:tblPr>
        <w:tblW w:w="9769" w:type="dxa"/>
        <w:tblInd w:w="270" w:type="dxa"/>
        <w:tblCellMar>
          <w:left w:w="0" w:type="dxa"/>
          <w:right w:w="0" w:type="dxa"/>
        </w:tblCellMar>
        <w:tblLook w:val="0000" w:firstRow="0" w:lastRow="0" w:firstColumn="0" w:lastColumn="0" w:noHBand="0" w:noVBand="0"/>
      </w:tblPr>
      <w:tblGrid>
        <w:gridCol w:w="9769"/>
      </w:tblGrid>
      <w:tr w:rsidR="00D077E9" w14:paraId="78F22850" w14:textId="77777777" w:rsidTr="00801453">
        <w:trPr>
          <w:trHeight w:val="3546"/>
        </w:trPr>
        <w:tc>
          <w:tcPr>
            <w:tcW w:w="9769" w:type="dxa"/>
          </w:tcPr>
          <w:sdt>
            <w:sdtPr>
              <w:id w:val="1660650702"/>
              <w:placeholder>
                <w:docPart w:val="2AE7F095C01F48FDA4DE0E1D183437B4"/>
              </w:placeholder>
              <w15:dataBinding w:prefixMappings="xmlns:ns0='http://schemas.microsoft.com/temp/samples' " w:xpath="/ns0:employees[1]/ns0:employee[1]/ns0:CompanyName[1]" w:storeItemID="{00000000-0000-0000-0000-000000000000}"/>
              <w15:appearance w15:val="hidden"/>
            </w:sdtPr>
            <w:sdtContent>
              <w:p w14:paraId="58774166" w14:textId="0B7D811B" w:rsidR="00D077E9" w:rsidRDefault="007A76A4" w:rsidP="00DF027C">
                <w:pPr>
                  <w:pStyle w:val="Heading2"/>
                </w:pPr>
                <w:r>
                  <w:t>Introduction To T</w:t>
                </w:r>
                <w:r w:rsidRPr="007A76A4">
                  <w:t xml:space="preserve">ourism of </w:t>
                </w:r>
                <w:r>
                  <w:t>N</w:t>
                </w:r>
                <w:r w:rsidRPr="007A76A4">
                  <w:t>ashik</w:t>
                </w:r>
              </w:p>
            </w:sdtContent>
          </w:sdt>
          <w:p w14:paraId="7214C450" w14:textId="77777777" w:rsidR="00DF027C" w:rsidRDefault="00DF027C" w:rsidP="00DF027C"/>
          <w:p w14:paraId="21BC1E3C" w14:textId="166DD9E0" w:rsidR="00DF027C" w:rsidRPr="00DF027C" w:rsidRDefault="00A93D87" w:rsidP="00DF027C">
            <w:pPr>
              <w:pStyle w:val="Content"/>
            </w:pPr>
            <w:r w:rsidRPr="00A93D87">
              <w:t>Tourism of Nashik is an innovative online platform designed to offer comprehensive information and services to tourists and locals interested in exploring the vibrant city of Nashik. Known for its rich cultural heritage, beautiful landscapes, and renowned vineyards, Nashik is a prime destination for travelers. Our website serves as a one-stop resource, providing detailed insights into the city's attractions, including local cuisine, accommodations, and popular tourist spots.</w:t>
            </w:r>
          </w:p>
          <w:p w14:paraId="48E0B04C" w14:textId="77777777" w:rsidR="00DF027C" w:rsidRDefault="00DF027C" w:rsidP="00DF027C"/>
          <w:p w14:paraId="6ED83EE7" w14:textId="131BDC25" w:rsidR="00DF027C" w:rsidRDefault="00A93D87" w:rsidP="00DF027C">
            <w:pPr>
              <w:pStyle w:val="Content"/>
            </w:pPr>
            <w:r w:rsidRPr="00A93D87">
              <w:t>Key features of the Tourism of Nashik website include:</w:t>
            </w:r>
          </w:p>
        </w:tc>
      </w:tr>
      <w:tr w:rsidR="00DF027C" w14:paraId="3E28D609" w14:textId="77777777" w:rsidTr="00801453">
        <w:trPr>
          <w:trHeight w:val="1899"/>
        </w:trPr>
        <w:tc>
          <w:tcPr>
            <w:tcW w:w="9769" w:type="dxa"/>
            <w:shd w:val="clear" w:color="auto" w:fill="F2F2F2" w:themeFill="background1" w:themeFillShade="F2"/>
            <w:vAlign w:val="center"/>
          </w:tcPr>
          <w:p w14:paraId="7D0183C3" w14:textId="6503F13D" w:rsidR="00DF027C" w:rsidRPr="00DF027C" w:rsidRDefault="00DF027C" w:rsidP="00DF027C">
            <w:pPr>
              <w:pStyle w:val="EmphasisText"/>
              <w:jc w:val="center"/>
            </w:pPr>
            <w:r>
              <w:rPr>
                <w:noProof/>
              </w:rPr>
              <w:lastRenderedPageBreak/>
              <mc:AlternateContent>
                <mc:Choice Requires="wps">
                  <w:drawing>
                    <wp:inline distT="0" distB="0" distL="0" distR="0" wp14:anchorId="47690F51" wp14:editId="5AF3336A">
                      <wp:extent cx="5422005" cy="7378700"/>
                      <wp:effectExtent l="0" t="0" r="0" b="0"/>
                      <wp:docPr id="7" name="Text Box 7"/>
                      <wp:cNvGraphicFramePr/>
                      <a:graphic xmlns:a="http://schemas.openxmlformats.org/drawingml/2006/main">
                        <a:graphicData uri="http://schemas.microsoft.com/office/word/2010/wordprocessingShape">
                          <wps:wsp>
                            <wps:cNvSpPr txBox="1"/>
                            <wps:spPr>
                              <a:xfrm>
                                <a:off x="0" y="0"/>
                                <a:ext cx="5422005" cy="7378700"/>
                              </a:xfrm>
                              <a:prstGeom prst="rect">
                                <a:avLst/>
                              </a:prstGeom>
                              <a:noFill/>
                              <a:ln w="6350">
                                <a:noFill/>
                              </a:ln>
                            </wps:spPr>
                            <wps:txbx>
                              <w:txbxContent>
                                <w:p w14:paraId="4B7C2140" w14:textId="77777777" w:rsidR="00A93D87" w:rsidRDefault="00A93D87" w:rsidP="00A93D87">
                                  <w:pPr>
                                    <w:pStyle w:val="Content"/>
                                    <w:rPr>
                                      <w:rStyle w:val="Strong"/>
                                    </w:rPr>
                                  </w:pPr>
                                </w:p>
                                <w:p w14:paraId="2A1E0420" w14:textId="77777777" w:rsidR="00A93D87" w:rsidRDefault="00A93D87" w:rsidP="00A93D87">
                                  <w:pPr>
                                    <w:pStyle w:val="Content"/>
                                    <w:rPr>
                                      <w:rStyle w:val="Strong"/>
                                    </w:rPr>
                                  </w:pPr>
                                </w:p>
                                <w:p w14:paraId="37FF681D" w14:textId="4924F6D4" w:rsidR="00A93D87" w:rsidRDefault="00A93D87" w:rsidP="00A93D87">
                                  <w:pPr>
                                    <w:pStyle w:val="Content"/>
                                    <w:rPr>
                                      <w:rFonts w:eastAsia="Times New Roman"/>
                                      <w:color w:val="auto"/>
                                      <w:sz w:val="24"/>
                                      <w:szCs w:val="24"/>
                                    </w:rPr>
                                  </w:pPr>
                                  <w:r>
                                    <w:rPr>
                                      <w:rStyle w:val="Strong"/>
                                    </w:rPr>
                                    <w:t>Informative Content</w:t>
                                  </w:r>
                                  <w:r>
                                    <w:t>: Visitors can explore extensive information about Nashik's famous food, hotels, and local areas. This helps them plan their trip effectively and ensures they do not miss out on any significant experiences.</w:t>
                                  </w:r>
                                </w:p>
                                <w:p w14:paraId="5C49E05F" w14:textId="7B53F076" w:rsidR="00A93D87" w:rsidRDefault="00A93D87" w:rsidP="00A93D87">
                                  <w:pPr>
                                    <w:pStyle w:val="Content"/>
                                  </w:pPr>
                                  <w:r>
                                    <w:rPr>
                                      <w:rStyle w:val="Strong"/>
                                    </w:rPr>
                                    <w:t>Tour Booking Services</w:t>
                                  </w:r>
                                  <w:r>
                                    <w:t>: For those looking to visit Nashik, we offer a seamless tour booking option. Users can easily book a tour through our website, and we ensure they receive the best tour guide to enhance their experience.</w:t>
                                  </w:r>
                                </w:p>
                                <w:p w14:paraId="1931936D" w14:textId="5E3CCB96" w:rsidR="00A93D87" w:rsidRDefault="00A93D87" w:rsidP="00A93D87">
                                  <w:pPr>
                                    <w:pStyle w:val="Content"/>
                                  </w:pPr>
                                  <w:r>
                                    <w:rPr>
                                      <w:rStyle w:val="Strong"/>
                                    </w:rPr>
                                    <w:t>Expert Tour Guides</w:t>
                                  </w:r>
                                  <w:r>
                                    <w:t>: We pride ourselves on providing knowledgeable and professional tour guides. Our guides are well-versed in Nashik's history, culture, and hidden gems, making each tour memorable and enriching.</w:t>
                                  </w:r>
                                </w:p>
                                <w:p w14:paraId="1DF17A31" w14:textId="5D5B28E9" w:rsidR="00A93D87" w:rsidRDefault="00A93D87" w:rsidP="00A93D87">
                                  <w:pPr>
                                    <w:pStyle w:val="Content"/>
                                  </w:pPr>
                                  <w:r>
                                    <w:rPr>
                                      <w:rStyle w:val="Strong"/>
                                    </w:rPr>
                                    <w:t>Guide Job Applications</w:t>
                                  </w:r>
                                  <w:r>
                                    <w:t>: We also provide an opportunity for individuals passionate about Nashik to join our team as tour guides. Aspiring guides can apply for a job through our website, offering their expertise and love for the city to visitors.</w:t>
                                  </w:r>
                                </w:p>
                                <w:p w14:paraId="12C29F25" w14:textId="09D3FA3E" w:rsidR="00DF027C" w:rsidRDefault="00DF027C" w:rsidP="00DF027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7690F51" id="Text Box 7" o:spid="_x0000_s1027" type="#_x0000_t202" style="width:426.95pt;height:5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" filled="f" stroked="f" strokeweight=".5pt">
                      <v:textbox>
                        <w:txbxContent>
                          <w:p w14:paraId="4B7C2140" w14:textId="77777777" w:rsidR="00A93D87" w:rsidRDefault="00A93D87" w:rsidP="00A93D87">
                            <w:pPr>
                              <w:pStyle w:val="Content"/>
                              <w:rPr>
                                <w:rStyle w:val="Strong"/>
                              </w:rPr>
                            </w:pPr>
                          </w:p>
                          <w:p w14:paraId="2A1E0420" w14:textId="77777777" w:rsidR="00A93D87" w:rsidRDefault="00A93D87" w:rsidP="00A93D87">
                            <w:pPr>
                              <w:pStyle w:val="Content"/>
                              <w:rPr>
                                <w:rStyle w:val="Strong"/>
                              </w:rPr>
                            </w:pPr>
                          </w:p>
                          <w:p w14:paraId="37FF681D" w14:textId="4924F6D4" w:rsidR="00A93D87" w:rsidRDefault="00A93D87" w:rsidP="00A93D87">
                            <w:pPr>
                              <w:pStyle w:val="Content"/>
                              <w:rPr>
                                <w:rFonts w:eastAsia="Times New Roman"/>
                                <w:color w:val="auto"/>
                                <w:sz w:val="24"/>
                                <w:szCs w:val="24"/>
                              </w:rPr>
                            </w:pPr>
                            <w:r>
                              <w:rPr>
                                <w:rStyle w:val="Strong"/>
                              </w:rPr>
                              <w:t>Informative Content</w:t>
                            </w:r>
                            <w:r>
                              <w:t>: Visitors can explore extensive information about Nashik's famous food, hotels, and local areas. This helps them plan their trip effectively and ensures they do not miss out on any significant experiences.</w:t>
                            </w:r>
                          </w:p>
                          <w:p w14:paraId="5C49E05F" w14:textId="7B53F076" w:rsidR="00A93D87" w:rsidRDefault="00A93D87" w:rsidP="00A93D87">
                            <w:pPr>
                              <w:pStyle w:val="Content"/>
                            </w:pPr>
                            <w:r>
                              <w:rPr>
                                <w:rStyle w:val="Strong"/>
                              </w:rPr>
                              <w:t>Tour Booking Services</w:t>
                            </w:r>
                            <w:r>
                              <w:t>: For those looking to visit Nashik, we offer a seamless tour booking option. Users can easily book a tour through our website, and we ensure they receive the best tour guide to enhance their experience.</w:t>
                            </w:r>
                          </w:p>
                          <w:p w14:paraId="1931936D" w14:textId="5E3CCB96" w:rsidR="00A93D87" w:rsidRDefault="00A93D87" w:rsidP="00A93D87">
                            <w:pPr>
                              <w:pStyle w:val="Content"/>
                            </w:pPr>
                            <w:r>
                              <w:rPr>
                                <w:rStyle w:val="Strong"/>
                              </w:rPr>
                              <w:t>Expert Tour Guides</w:t>
                            </w:r>
                            <w:r>
                              <w:t>: We pride ourselves on providing knowledgeable and professional tour guides. Our guides are well-versed in Nashik's history, culture, and hidden gems, making each tour memorable and enriching.</w:t>
                            </w:r>
                          </w:p>
                          <w:p w14:paraId="1DF17A31" w14:textId="5D5B28E9" w:rsidR="00A93D87" w:rsidRDefault="00A93D87" w:rsidP="00A93D87">
                            <w:pPr>
                              <w:pStyle w:val="Content"/>
                            </w:pPr>
                            <w:r>
                              <w:rPr>
                                <w:rStyle w:val="Strong"/>
                              </w:rPr>
                              <w:t>Guide Job Applications</w:t>
                            </w:r>
                            <w:r>
                              <w:t>: We also provide an opportunity for individuals passionate about Nashik to join our team as tour guides. Aspiring guides can apply for a job through our website, offering their expertise and love for the city to visitors.</w:t>
                            </w:r>
                          </w:p>
                          <w:p w14:paraId="12C29F25" w14:textId="09D3FA3E" w:rsidR="00DF027C" w:rsidRDefault="00DF027C" w:rsidP="00DF027C">
                            <w:pPr>
                              <w:jc w:val="center"/>
                            </w:pPr>
                          </w:p>
                        </w:txbxContent>
                      </v:textbox>
                      <w10:anchorlock/>
                    </v:shape>
                  </w:pict>
                </mc:Fallback>
              </mc:AlternateContent>
            </w:r>
          </w:p>
        </w:tc>
      </w:tr>
      <w:tr w:rsidR="00DF027C" w14:paraId="43FA4D2F" w14:textId="77777777" w:rsidTr="00801453">
        <w:trPr>
          <w:trHeight w:val="5931"/>
        </w:trPr>
        <w:tc>
          <w:tcPr>
            <w:tcW w:w="9769" w:type="dxa"/>
          </w:tcPr>
          <w:p w14:paraId="3FA7FD66" w14:textId="77777777" w:rsidR="00DF027C" w:rsidRDefault="00DF027C" w:rsidP="00DF027C">
            <w:pPr>
              <w:pStyle w:val="EmphasisText"/>
              <w:rPr>
                <w:i/>
                <w:sz w:val="36"/>
              </w:rPr>
            </w:pPr>
          </w:p>
          <w:p w14:paraId="3AFC6313" w14:textId="04A33C0F" w:rsidR="00DF027C" w:rsidRDefault="00A93D87" w:rsidP="00DF027C">
            <w:pPr>
              <w:pStyle w:val="Content"/>
              <w:rPr>
                <w:i/>
                <w:sz w:val="36"/>
              </w:rPr>
            </w:pPr>
            <w:r>
              <w:t>Tourism of Nashik aims to create a user-friendly, informative, and engaging platform that not only promotes the city's tourism but also supports the local community by offering job opportunities. Our goal is to enhance the overall experience of every visitor to Nashik, ensuring they leave with unforgettable memories and a deep appreciation for the city's charm.</w:t>
            </w:r>
          </w:p>
          <w:p w14:paraId="7F7198A7" w14:textId="77777777" w:rsidR="00DF027C" w:rsidRDefault="00DF027C" w:rsidP="00DF027C">
            <w:pPr>
              <w:pStyle w:val="Content"/>
              <w:rPr>
                <w:i/>
                <w:sz w:val="36"/>
              </w:rPr>
            </w:pPr>
          </w:p>
        </w:tc>
      </w:tr>
    </w:tbl>
    <w:p w14:paraId="746FCA21" w14:textId="77777777" w:rsidR="0087605E" w:rsidRDefault="0087605E" w:rsidP="00DF027C"/>
    <w:p w14:paraId="6D6015AD" w14:textId="77777777" w:rsidR="00A93D87" w:rsidRDefault="00A93D87" w:rsidP="00DF027C"/>
    <w:p w14:paraId="398083FC" w14:textId="77777777" w:rsidR="00A93D87" w:rsidRDefault="00A93D87" w:rsidP="00DF027C"/>
    <w:p w14:paraId="44871ED5" w14:textId="77777777" w:rsidR="00A93D87" w:rsidRDefault="00A93D87" w:rsidP="00DF027C"/>
    <w:p w14:paraId="12DB9D9C" w14:textId="77777777" w:rsidR="00A93D87" w:rsidRDefault="00A93D87" w:rsidP="00DF027C"/>
    <w:p w14:paraId="699F0864" w14:textId="77777777" w:rsidR="00A93D87" w:rsidRDefault="00A93D87" w:rsidP="00DF027C"/>
    <w:p w14:paraId="6A92E5E9" w14:textId="77777777" w:rsidR="00A93D87" w:rsidRDefault="00A93D87" w:rsidP="00DF027C"/>
    <w:p w14:paraId="13D7C416" w14:textId="77777777" w:rsidR="00A93D87" w:rsidRDefault="00A93D87" w:rsidP="00DF027C"/>
    <w:p w14:paraId="6AC8C111" w14:textId="77777777" w:rsidR="00A93D87" w:rsidRDefault="00A93D87" w:rsidP="00DF027C"/>
    <w:p w14:paraId="497AF905" w14:textId="77777777" w:rsidR="00A93D87" w:rsidRDefault="00A93D87" w:rsidP="00DF027C"/>
    <w:p w14:paraId="36AAAF25" w14:textId="77777777" w:rsidR="00A93D87" w:rsidRDefault="00A93D87" w:rsidP="00DF027C"/>
    <w:p w14:paraId="285A3D9A" w14:textId="77777777" w:rsidR="00A93D87" w:rsidRDefault="00A93D87" w:rsidP="00DF027C"/>
    <w:p w14:paraId="1B7A2384" w14:textId="77777777" w:rsidR="00A93D87" w:rsidRDefault="00A93D87" w:rsidP="00DF027C"/>
    <w:p w14:paraId="258944E2" w14:textId="77777777" w:rsidR="00A93D87" w:rsidRDefault="00A93D87" w:rsidP="00DF027C"/>
    <w:p w14:paraId="72EC9526" w14:textId="77777777" w:rsidR="00A93D87" w:rsidRDefault="00A93D87" w:rsidP="00DF027C"/>
    <w:p w14:paraId="44205246" w14:textId="77777777" w:rsidR="00A93D87" w:rsidRDefault="00A93D87" w:rsidP="00DF027C"/>
    <w:p w14:paraId="72ED1426" w14:textId="77777777" w:rsidR="00A93D87" w:rsidRDefault="00A93D87" w:rsidP="00DF027C"/>
    <w:p w14:paraId="7CC0E7F9" w14:textId="77777777" w:rsidR="00A93D87" w:rsidRDefault="00A93D87" w:rsidP="00DF027C"/>
    <w:p w14:paraId="2BFCEC2E" w14:textId="3161A14C" w:rsidR="00A93D87" w:rsidRDefault="00A93D87" w:rsidP="00A93D87">
      <w:pPr>
        <w:pStyle w:val="Title"/>
        <w:rPr>
          <w:sz w:val="52"/>
        </w:rPr>
      </w:pPr>
      <w:r w:rsidRPr="00A93D87">
        <w:rPr>
          <w:sz w:val="52"/>
        </w:rPr>
        <w:lastRenderedPageBreak/>
        <w:t>Objective</w:t>
      </w:r>
    </w:p>
    <w:sdt>
      <w:sdtPr>
        <w:id w:val="36476059"/>
        <w:placeholder>
          <w:docPart w:val="A15F2CD331EC45CCB558E6403318AA35"/>
        </w:placeholder>
        <w15:dataBinding w:prefixMappings="xmlns:ns0='http://schemas.microsoft.com/temp/samples' " w:xpath="/ns0:employees[1]/ns0:employee[1]/ns0:CompanyName[1]" w:storeItemID="{00000000-0000-0000-0000-000000000000}"/>
        <w15:appearance w15:val="hidden"/>
      </w:sdtPr>
      <w:sdtContent>
        <w:p w14:paraId="2D9D550A" w14:textId="7BEF2F4D" w:rsidR="00A93D87" w:rsidRDefault="00A93D87" w:rsidP="00A93D87">
          <w:pPr>
            <w:pStyle w:val="Heading2"/>
          </w:pPr>
          <w:r>
            <w:t>Objective of T</w:t>
          </w:r>
          <w:r w:rsidRPr="007A76A4">
            <w:t xml:space="preserve">ourism of </w:t>
          </w:r>
          <w:r>
            <w:t>N</w:t>
          </w:r>
          <w:r w:rsidRPr="007A76A4">
            <w:t>ashik</w:t>
          </w:r>
        </w:p>
      </w:sdtContent>
    </w:sdt>
    <w:p w14:paraId="7EDE60FF" w14:textId="77777777" w:rsidR="00DC1FC9" w:rsidRDefault="00DC1FC9" w:rsidP="00DC1FC9">
      <w:pPr>
        <w:pStyle w:val="Content"/>
      </w:pPr>
    </w:p>
    <w:p w14:paraId="27C35018" w14:textId="77777777" w:rsidR="00332AB8" w:rsidRDefault="00DC1FC9" w:rsidP="00DC1FC9">
      <w:pPr>
        <w:pStyle w:val="Content"/>
        <w:rPr>
          <w:b/>
          <w:bCs/>
        </w:rPr>
      </w:pPr>
      <w:r w:rsidRPr="00DC1FC9">
        <w:rPr>
          <w:b/>
          <w:bCs/>
        </w:rPr>
        <w:t>Provide Comprehensive Information:</w:t>
      </w:r>
    </w:p>
    <w:p w14:paraId="3D98229D" w14:textId="5FF07B9E" w:rsidR="00DC1FC9" w:rsidRDefault="00DC1FC9" w:rsidP="00DC1FC9">
      <w:pPr>
        <w:pStyle w:val="Content"/>
      </w:pPr>
      <w:r>
        <w:t xml:space="preserve"> To offer detailed and accurate information about Nashik's attractions, including local cuisine, hotels, and key tourist spots, helping visitors plan their trips effectively.</w:t>
      </w:r>
    </w:p>
    <w:p w14:paraId="1074B2C9" w14:textId="77777777" w:rsidR="00DC1FC9" w:rsidRDefault="00DC1FC9" w:rsidP="00DC1FC9">
      <w:pPr>
        <w:pStyle w:val="Content"/>
      </w:pPr>
    </w:p>
    <w:p w14:paraId="75FF5857" w14:textId="77777777" w:rsidR="00332AB8" w:rsidRDefault="00DC1FC9" w:rsidP="00DC1FC9">
      <w:pPr>
        <w:pStyle w:val="Content"/>
        <w:rPr>
          <w:b/>
          <w:bCs/>
        </w:rPr>
      </w:pPr>
      <w:r w:rsidRPr="00DC1FC9">
        <w:rPr>
          <w:b/>
          <w:bCs/>
        </w:rPr>
        <w:t>Facilitate Easy Tour Bookings:</w:t>
      </w:r>
    </w:p>
    <w:p w14:paraId="67FB8303" w14:textId="0AE45E39" w:rsidR="00DC1FC9" w:rsidRDefault="00DC1FC9" w:rsidP="00DC1FC9">
      <w:pPr>
        <w:pStyle w:val="Content"/>
      </w:pPr>
      <w:r>
        <w:t xml:space="preserve"> To create a seamless and user-friendly tour booking system that allows visitors to easily schedule and book tours with the best available guides.</w:t>
      </w:r>
    </w:p>
    <w:p w14:paraId="36DDFA8F" w14:textId="77777777" w:rsidR="00DC1FC9" w:rsidRDefault="00DC1FC9" w:rsidP="00DC1FC9">
      <w:pPr>
        <w:pStyle w:val="Content"/>
      </w:pPr>
    </w:p>
    <w:p w14:paraId="22EC8E0E" w14:textId="77777777" w:rsidR="00332AB8" w:rsidRDefault="00DC1FC9" w:rsidP="00DC1FC9">
      <w:pPr>
        <w:pStyle w:val="Content"/>
        <w:rPr>
          <w:b/>
          <w:bCs/>
        </w:rPr>
      </w:pPr>
      <w:r w:rsidRPr="00DC1FC9">
        <w:rPr>
          <w:b/>
          <w:bCs/>
        </w:rPr>
        <w:t>Offer Professional Tour Guides:</w:t>
      </w:r>
    </w:p>
    <w:p w14:paraId="7CE20C13" w14:textId="5FED052E" w:rsidR="00DC1FC9" w:rsidRDefault="00DC1FC9" w:rsidP="00DC1FC9">
      <w:pPr>
        <w:pStyle w:val="Content"/>
      </w:pPr>
      <w:r>
        <w:t xml:space="preserve"> To ensure that tourists have access to knowledgeable and professional tour guides who can provide enriching and memorable experiences during their visit to Nashik.</w:t>
      </w:r>
    </w:p>
    <w:p w14:paraId="06F623BA" w14:textId="77777777" w:rsidR="00DC1FC9" w:rsidRDefault="00DC1FC9" w:rsidP="00DC1FC9">
      <w:pPr>
        <w:pStyle w:val="Content"/>
      </w:pPr>
    </w:p>
    <w:p w14:paraId="253F15C5" w14:textId="77777777" w:rsidR="00332AB8" w:rsidRDefault="00DC1FC9" w:rsidP="00DC1FC9">
      <w:pPr>
        <w:pStyle w:val="Content"/>
        <w:rPr>
          <w:b/>
          <w:bCs/>
        </w:rPr>
      </w:pPr>
      <w:r w:rsidRPr="00DC1FC9">
        <w:rPr>
          <w:b/>
          <w:bCs/>
        </w:rPr>
        <w:t>Promote Local Tourism:</w:t>
      </w:r>
    </w:p>
    <w:p w14:paraId="2BC53C8F" w14:textId="6812687B" w:rsidR="00DC1FC9" w:rsidRDefault="00DC1FC9" w:rsidP="00DC1FC9">
      <w:pPr>
        <w:pStyle w:val="Content"/>
      </w:pPr>
      <w:r>
        <w:t xml:space="preserve"> To boost local tourism by highlighting Nashik's unique cultural, historical, and natural attractions, encouraging more visitors to explore the city.</w:t>
      </w:r>
    </w:p>
    <w:p w14:paraId="48B1174F" w14:textId="77777777" w:rsidR="00DC1FC9" w:rsidRDefault="00DC1FC9" w:rsidP="00DC1FC9">
      <w:pPr>
        <w:pStyle w:val="Content"/>
      </w:pPr>
    </w:p>
    <w:p w14:paraId="3CC6686F" w14:textId="77777777" w:rsidR="00332AB8" w:rsidRDefault="00DC1FC9" w:rsidP="00DC1FC9">
      <w:pPr>
        <w:pStyle w:val="Content"/>
        <w:rPr>
          <w:b/>
          <w:bCs/>
        </w:rPr>
      </w:pPr>
      <w:r w:rsidRPr="00DC1FC9">
        <w:rPr>
          <w:b/>
          <w:bCs/>
        </w:rPr>
        <w:t>Support Local Employment:</w:t>
      </w:r>
    </w:p>
    <w:p w14:paraId="4CD817FA" w14:textId="0032ED4E" w:rsidR="00DC1FC9" w:rsidRDefault="00DC1FC9" w:rsidP="00DC1FC9">
      <w:pPr>
        <w:pStyle w:val="Content"/>
      </w:pPr>
      <w:r>
        <w:t xml:space="preserve"> To create job opportunities for locals by allowing them to apply for positions as tour guides, thereby supporting the local economy and community.</w:t>
      </w:r>
    </w:p>
    <w:p w14:paraId="191CA957" w14:textId="77777777" w:rsidR="00DC1FC9" w:rsidRDefault="00DC1FC9" w:rsidP="00DC1FC9">
      <w:pPr>
        <w:pStyle w:val="Content"/>
      </w:pPr>
    </w:p>
    <w:p w14:paraId="1C31A851" w14:textId="77777777" w:rsidR="00332AB8" w:rsidRDefault="00DC1FC9" w:rsidP="00DC1FC9">
      <w:pPr>
        <w:pStyle w:val="Content"/>
        <w:rPr>
          <w:b/>
          <w:bCs/>
        </w:rPr>
      </w:pPr>
      <w:r w:rsidRPr="00DC1FC9">
        <w:rPr>
          <w:b/>
          <w:bCs/>
        </w:rPr>
        <w:t>Enhance User Experience:</w:t>
      </w:r>
    </w:p>
    <w:p w14:paraId="7B992812" w14:textId="22A12C6A" w:rsidR="00DC1FC9" w:rsidRDefault="00DC1FC9" w:rsidP="00DC1FC9">
      <w:pPr>
        <w:pStyle w:val="Content"/>
      </w:pPr>
      <w:r>
        <w:t xml:space="preserve"> To continuously improve the website's functionality and user experience, making it easy for visitors to find information, book tours, and apply for guide positions.</w:t>
      </w:r>
    </w:p>
    <w:p w14:paraId="3DA346F5" w14:textId="77777777" w:rsidR="00DC1FC9" w:rsidRDefault="00DC1FC9" w:rsidP="00DC1FC9">
      <w:pPr>
        <w:pStyle w:val="Content"/>
      </w:pPr>
    </w:p>
    <w:p w14:paraId="46827B27" w14:textId="77777777" w:rsidR="00332AB8" w:rsidRDefault="00DC1FC9" w:rsidP="00DC1FC9">
      <w:pPr>
        <w:pStyle w:val="Content"/>
        <w:rPr>
          <w:b/>
          <w:bCs/>
        </w:rPr>
      </w:pPr>
      <w:r w:rsidRPr="00DC1FC9">
        <w:rPr>
          <w:b/>
          <w:bCs/>
        </w:rPr>
        <w:t>Foster Community Engagement:</w:t>
      </w:r>
    </w:p>
    <w:p w14:paraId="3BE5E7C4" w14:textId="3812DBAE" w:rsidR="00DC1FC9" w:rsidRDefault="00DC1FC9" w:rsidP="00DC1FC9">
      <w:pPr>
        <w:pStyle w:val="Content"/>
      </w:pPr>
      <w:r>
        <w:t xml:space="preserve"> To build a community of travelers and locals who share their experiences, reviews, and recommendations, creating a vibrant and interactive platform.</w:t>
      </w:r>
    </w:p>
    <w:p w14:paraId="7DF91DF8" w14:textId="77777777" w:rsidR="00DC1FC9" w:rsidRDefault="00DC1FC9" w:rsidP="00DC1FC9">
      <w:pPr>
        <w:pStyle w:val="Content"/>
      </w:pPr>
    </w:p>
    <w:p w14:paraId="0F62824E" w14:textId="3051B9DD" w:rsidR="00DC1FC9" w:rsidRPr="00DF027C" w:rsidRDefault="00DC1FC9" w:rsidP="00DC1FC9">
      <w:pPr>
        <w:pStyle w:val="Content"/>
      </w:pPr>
      <w:r>
        <w:lastRenderedPageBreak/>
        <w:t>practices that preserve Nashik's cultural heritage and natural beauty for future generations.</w:t>
      </w:r>
    </w:p>
    <w:p w14:paraId="7F231CD6" w14:textId="77777777" w:rsidR="00A93D87" w:rsidRDefault="00A93D87" w:rsidP="00A93D87">
      <w:pPr>
        <w:pStyle w:val="Title"/>
        <w:rPr>
          <w:sz w:val="52"/>
        </w:rPr>
      </w:pPr>
    </w:p>
    <w:p w14:paraId="2B439565" w14:textId="77777777" w:rsidR="00332AB8" w:rsidRDefault="00332AB8" w:rsidP="00A93D87">
      <w:pPr>
        <w:pStyle w:val="Title"/>
        <w:rPr>
          <w:sz w:val="52"/>
        </w:rPr>
      </w:pPr>
    </w:p>
    <w:p w14:paraId="6DEFFB06" w14:textId="77777777" w:rsidR="00332AB8" w:rsidRDefault="00332AB8" w:rsidP="00A93D87">
      <w:pPr>
        <w:pStyle w:val="Title"/>
        <w:rPr>
          <w:sz w:val="52"/>
        </w:rPr>
      </w:pPr>
    </w:p>
    <w:p w14:paraId="403B370A" w14:textId="77777777" w:rsidR="00332AB8" w:rsidRDefault="00332AB8" w:rsidP="00A93D87">
      <w:pPr>
        <w:pStyle w:val="Title"/>
        <w:rPr>
          <w:sz w:val="52"/>
        </w:rPr>
      </w:pPr>
    </w:p>
    <w:p w14:paraId="41B27FF6" w14:textId="77777777" w:rsidR="00332AB8" w:rsidRDefault="00332AB8" w:rsidP="00A93D87">
      <w:pPr>
        <w:pStyle w:val="Title"/>
        <w:rPr>
          <w:sz w:val="52"/>
        </w:rPr>
      </w:pPr>
    </w:p>
    <w:p w14:paraId="7D1CBF11" w14:textId="77777777" w:rsidR="00332AB8" w:rsidRDefault="00332AB8" w:rsidP="00A93D87">
      <w:pPr>
        <w:pStyle w:val="Title"/>
        <w:rPr>
          <w:sz w:val="52"/>
        </w:rPr>
      </w:pPr>
    </w:p>
    <w:p w14:paraId="332CB8D9" w14:textId="77777777" w:rsidR="00332AB8" w:rsidRDefault="00332AB8" w:rsidP="00A93D87">
      <w:pPr>
        <w:pStyle w:val="Title"/>
        <w:rPr>
          <w:sz w:val="52"/>
        </w:rPr>
      </w:pPr>
    </w:p>
    <w:p w14:paraId="31A6C95B" w14:textId="77777777" w:rsidR="00332AB8" w:rsidRDefault="00332AB8" w:rsidP="00A93D87">
      <w:pPr>
        <w:pStyle w:val="Title"/>
        <w:rPr>
          <w:sz w:val="52"/>
        </w:rPr>
      </w:pPr>
    </w:p>
    <w:p w14:paraId="73D7B108" w14:textId="77777777" w:rsidR="00332AB8" w:rsidRDefault="00332AB8" w:rsidP="00A93D87">
      <w:pPr>
        <w:pStyle w:val="Title"/>
        <w:rPr>
          <w:sz w:val="52"/>
        </w:rPr>
      </w:pPr>
    </w:p>
    <w:p w14:paraId="4934C220" w14:textId="77777777" w:rsidR="00332AB8" w:rsidRDefault="00332AB8" w:rsidP="00A93D87">
      <w:pPr>
        <w:pStyle w:val="Title"/>
        <w:rPr>
          <w:sz w:val="52"/>
        </w:rPr>
      </w:pPr>
    </w:p>
    <w:p w14:paraId="3CDC70AF" w14:textId="77777777" w:rsidR="00332AB8" w:rsidRDefault="00332AB8" w:rsidP="00A93D87">
      <w:pPr>
        <w:pStyle w:val="Title"/>
        <w:rPr>
          <w:sz w:val="52"/>
        </w:rPr>
      </w:pPr>
    </w:p>
    <w:p w14:paraId="5D20E876" w14:textId="77777777" w:rsidR="00332AB8" w:rsidRDefault="00332AB8" w:rsidP="00A93D87">
      <w:pPr>
        <w:pStyle w:val="Title"/>
        <w:rPr>
          <w:sz w:val="52"/>
        </w:rPr>
      </w:pPr>
    </w:p>
    <w:p w14:paraId="03C650CE" w14:textId="77777777" w:rsidR="00332AB8" w:rsidRDefault="00332AB8" w:rsidP="00A93D87">
      <w:pPr>
        <w:pStyle w:val="Title"/>
        <w:rPr>
          <w:sz w:val="52"/>
        </w:rPr>
      </w:pPr>
    </w:p>
    <w:p w14:paraId="7F0D835F" w14:textId="77777777" w:rsidR="00332AB8" w:rsidRDefault="00332AB8" w:rsidP="00A93D87">
      <w:pPr>
        <w:pStyle w:val="Title"/>
        <w:rPr>
          <w:sz w:val="52"/>
        </w:rPr>
      </w:pPr>
    </w:p>
    <w:p w14:paraId="77F45D77" w14:textId="77777777" w:rsidR="00332AB8" w:rsidRDefault="00332AB8" w:rsidP="00A93D87">
      <w:pPr>
        <w:pStyle w:val="Title"/>
        <w:rPr>
          <w:sz w:val="52"/>
        </w:rPr>
      </w:pPr>
    </w:p>
    <w:p w14:paraId="01DF8C63" w14:textId="23D8E85F" w:rsidR="00332AB8" w:rsidRDefault="00332AB8" w:rsidP="00332AB8">
      <w:pPr>
        <w:pStyle w:val="Title"/>
        <w:rPr>
          <w:sz w:val="52"/>
        </w:rPr>
      </w:pPr>
      <w:r>
        <w:rPr>
          <w:sz w:val="52"/>
        </w:rPr>
        <w:lastRenderedPageBreak/>
        <w:t xml:space="preserve">System Analysis and Requirement </w:t>
      </w:r>
    </w:p>
    <w:sdt>
      <w:sdtPr>
        <w:id w:val="-2017996769"/>
        <w:placeholder>
          <w:docPart w:val="FD3B1211CC31465987FA2B1106CA46A4"/>
        </w:placeholder>
        <w15:dataBinding w:prefixMappings="xmlns:ns0='http://schemas.microsoft.com/temp/samples' " w:xpath="/ns0:employees[1]/ns0:employee[1]/ns0:CompanyName[1]" w:storeItemID="{00000000-0000-0000-0000-000000000000}"/>
        <w15:appearance w15:val="hidden"/>
      </w:sdtPr>
      <w:sdtContent>
        <w:p w14:paraId="554BB0B6" w14:textId="00F33BD6" w:rsidR="00332AB8" w:rsidRDefault="00332AB8" w:rsidP="00332AB8">
          <w:pPr>
            <w:pStyle w:val="Heading2"/>
          </w:pPr>
          <w:r>
            <w:t>System Analysis and Requirement for T</w:t>
          </w:r>
          <w:r w:rsidRPr="007A76A4">
            <w:t xml:space="preserve">ourism of </w:t>
          </w:r>
          <w:r>
            <w:t>N</w:t>
          </w:r>
          <w:r w:rsidRPr="007A76A4">
            <w:t>ashik</w:t>
          </w:r>
        </w:p>
      </w:sdtContent>
    </w:sdt>
    <w:p w14:paraId="1BEBE5CF" w14:textId="27689ECF" w:rsidR="00332AB8" w:rsidRDefault="00C05460" w:rsidP="00332AB8">
      <w:pPr>
        <w:pStyle w:val="Title"/>
        <w:rPr>
          <w:rFonts w:asciiTheme="minorHAnsi" w:hAnsiTheme="minorHAnsi"/>
          <w:sz w:val="36"/>
          <w:szCs w:val="26"/>
        </w:rPr>
      </w:pPr>
      <w:r w:rsidRPr="00C05460">
        <w:rPr>
          <w:rFonts w:asciiTheme="minorHAnsi" w:hAnsiTheme="minorHAnsi"/>
          <w:sz w:val="36"/>
          <w:szCs w:val="26"/>
        </w:rPr>
        <w:t>Methodology Development Model</w:t>
      </w:r>
    </w:p>
    <w:p w14:paraId="082558E2" w14:textId="3E146C99" w:rsidR="00C05460" w:rsidRDefault="00C05460" w:rsidP="00C05460">
      <w:pPr>
        <w:pStyle w:val="Content"/>
      </w:pPr>
      <w:r w:rsidRPr="00C05460">
        <w:t>The development of the "Tourism of Nashik" website will follow a structured methodology, leveraging technologies such as XAMPP, phpMyAdmin, HTML, PHP, CSS, JavaScript, Git, and GitHub. The process involves several key phases: planning, analysis, design, development, testing, deployment, and maintenance.</w:t>
      </w:r>
    </w:p>
    <w:p w14:paraId="2A31F184" w14:textId="77777777" w:rsidR="00C05460" w:rsidRDefault="00C05460" w:rsidP="00C05460">
      <w:pPr>
        <w:pStyle w:val="Content"/>
      </w:pPr>
    </w:p>
    <w:p w14:paraId="4A5652FF" w14:textId="4B51054E" w:rsidR="00C05460" w:rsidRPr="00D564CD" w:rsidRDefault="00C05460" w:rsidP="00C05460">
      <w:pPr>
        <w:pStyle w:val="Content"/>
        <w:rPr>
          <w:b/>
          <w:bCs/>
        </w:rPr>
      </w:pPr>
      <w:r w:rsidRPr="00D564CD">
        <w:rPr>
          <w:b/>
          <w:bCs/>
        </w:rPr>
        <w:t>1.Planning Phase</w:t>
      </w:r>
    </w:p>
    <w:p w14:paraId="6CBAD321" w14:textId="77777777" w:rsidR="00C05460" w:rsidRDefault="00C05460" w:rsidP="00C05460">
      <w:pPr>
        <w:pStyle w:val="Content"/>
        <w:numPr>
          <w:ilvl w:val="0"/>
          <w:numId w:val="6"/>
        </w:numPr>
      </w:pPr>
      <w:r w:rsidRPr="00D564CD">
        <w:rPr>
          <w:b/>
          <w:bCs/>
        </w:rPr>
        <w:t>Objective Setting:</w:t>
      </w:r>
      <w:r>
        <w:t xml:space="preserve"> Define the goals of the project, including providing comprehensive information about Nashik, facilitating tour bookings, and offering guide job opportunities.</w:t>
      </w:r>
    </w:p>
    <w:p w14:paraId="564298AA" w14:textId="77777777" w:rsidR="00C05460" w:rsidRDefault="00C05460" w:rsidP="00C05460">
      <w:pPr>
        <w:pStyle w:val="Content"/>
        <w:numPr>
          <w:ilvl w:val="0"/>
          <w:numId w:val="6"/>
        </w:numPr>
      </w:pPr>
      <w:r w:rsidRPr="00D564CD">
        <w:rPr>
          <w:b/>
          <w:bCs/>
        </w:rPr>
        <w:t>Feasibility Study:</w:t>
      </w:r>
      <w:r>
        <w:t xml:space="preserve"> Assess the project's feasibility in terms of technical, economic, and operational aspects.</w:t>
      </w:r>
    </w:p>
    <w:p w14:paraId="53E79F61" w14:textId="77777777" w:rsidR="00C05460" w:rsidRDefault="00C05460" w:rsidP="00C05460">
      <w:pPr>
        <w:pStyle w:val="Content"/>
        <w:numPr>
          <w:ilvl w:val="0"/>
          <w:numId w:val="6"/>
        </w:numPr>
      </w:pPr>
      <w:r w:rsidRPr="00D564CD">
        <w:rPr>
          <w:b/>
          <w:bCs/>
        </w:rPr>
        <w:t>Resource Allocation:</w:t>
      </w:r>
      <w:r>
        <w:t xml:space="preserve"> Allocate necessary resources, including budget, team members, and tools.</w:t>
      </w:r>
    </w:p>
    <w:p w14:paraId="77DA1C1C" w14:textId="77777777" w:rsidR="00C05460" w:rsidRDefault="00C05460" w:rsidP="00C05460">
      <w:pPr>
        <w:pStyle w:val="Content"/>
        <w:numPr>
          <w:ilvl w:val="0"/>
          <w:numId w:val="6"/>
        </w:numPr>
      </w:pPr>
      <w:r w:rsidRPr="00D564CD">
        <w:rPr>
          <w:b/>
          <w:bCs/>
        </w:rPr>
        <w:t xml:space="preserve">Project Timeline: </w:t>
      </w:r>
      <w:r>
        <w:t>Develop a detailed project timeline with clear milestones and deadlines.</w:t>
      </w:r>
    </w:p>
    <w:p w14:paraId="05755024" w14:textId="77777777" w:rsidR="00C05460" w:rsidRPr="00D564CD" w:rsidRDefault="00C05460" w:rsidP="00C05460">
      <w:pPr>
        <w:pStyle w:val="Content"/>
        <w:rPr>
          <w:b/>
          <w:bCs/>
        </w:rPr>
      </w:pPr>
      <w:r w:rsidRPr="00D564CD">
        <w:rPr>
          <w:b/>
          <w:bCs/>
        </w:rPr>
        <w:t>2. Analysis Phase</w:t>
      </w:r>
    </w:p>
    <w:p w14:paraId="00903333" w14:textId="77777777" w:rsidR="00C05460" w:rsidRDefault="00C05460" w:rsidP="00C05460">
      <w:pPr>
        <w:pStyle w:val="Content"/>
        <w:numPr>
          <w:ilvl w:val="0"/>
          <w:numId w:val="7"/>
        </w:numPr>
      </w:pPr>
      <w:r w:rsidRPr="00D564CD">
        <w:rPr>
          <w:b/>
          <w:bCs/>
        </w:rPr>
        <w:t>Requirement Gathering:</w:t>
      </w:r>
      <w:r>
        <w:t xml:space="preserve"> Collect detailed requirements from stakeholders, including users, local businesses, and tour guides.</w:t>
      </w:r>
    </w:p>
    <w:p w14:paraId="3708CEE5" w14:textId="77777777" w:rsidR="00C05460" w:rsidRDefault="00C05460" w:rsidP="00C05460">
      <w:pPr>
        <w:pStyle w:val="Content"/>
        <w:numPr>
          <w:ilvl w:val="0"/>
          <w:numId w:val="7"/>
        </w:numPr>
      </w:pPr>
      <w:r w:rsidRPr="00D564CD">
        <w:rPr>
          <w:b/>
          <w:bCs/>
        </w:rPr>
        <w:t xml:space="preserve">Market Research: </w:t>
      </w:r>
      <w:r>
        <w:t>Conduct research to understand the needs and preferences of target users and analyze competitors.</w:t>
      </w:r>
    </w:p>
    <w:p w14:paraId="67F5F6D7" w14:textId="77777777" w:rsidR="00C05460" w:rsidRDefault="00C05460" w:rsidP="00C05460">
      <w:pPr>
        <w:pStyle w:val="Content"/>
        <w:numPr>
          <w:ilvl w:val="0"/>
          <w:numId w:val="7"/>
        </w:numPr>
      </w:pPr>
      <w:r w:rsidRPr="00D564CD">
        <w:rPr>
          <w:b/>
          <w:bCs/>
        </w:rPr>
        <w:t>Functional Specifications:</w:t>
      </w:r>
      <w:r>
        <w:t xml:space="preserve"> Document the required features and functionalities of the website.</w:t>
      </w:r>
    </w:p>
    <w:p w14:paraId="620B7EA1" w14:textId="77777777" w:rsidR="00C05460" w:rsidRPr="00D564CD" w:rsidRDefault="00C05460" w:rsidP="00C05460">
      <w:pPr>
        <w:pStyle w:val="Content"/>
        <w:rPr>
          <w:b/>
          <w:bCs/>
        </w:rPr>
      </w:pPr>
      <w:r w:rsidRPr="00D564CD">
        <w:rPr>
          <w:b/>
          <w:bCs/>
        </w:rPr>
        <w:t>3. Design Phase</w:t>
      </w:r>
    </w:p>
    <w:p w14:paraId="6E05CF3C" w14:textId="77777777" w:rsidR="00C05460" w:rsidRDefault="00C05460" w:rsidP="00C05460">
      <w:pPr>
        <w:pStyle w:val="Content"/>
        <w:numPr>
          <w:ilvl w:val="0"/>
          <w:numId w:val="8"/>
        </w:numPr>
      </w:pPr>
      <w:r w:rsidRPr="00D564CD">
        <w:rPr>
          <w:b/>
          <w:bCs/>
        </w:rPr>
        <w:t>User Interface Design:</w:t>
      </w:r>
      <w:r>
        <w:t xml:space="preserve"> Create wireframes and mockups for the website’s interface using HTML, CSS, and JavaScript.</w:t>
      </w:r>
    </w:p>
    <w:p w14:paraId="6FEC2E73" w14:textId="77777777" w:rsidR="00C05460" w:rsidRDefault="00C05460" w:rsidP="00C05460">
      <w:pPr>
        <w:pStyle w:val="Content"/>
        <w:numPr>
          <w:ilvl w:val="0"/>
          <w:numId w:val="8"/>
        </w:numPr>
      </w:pPr>
      <w:r w:rsidRPr="00D564CD">
        <w:rPr>
          <w:b/>
          <w:bCs/>
        </w:rPr>
        <w:t>Database Design:</w:t>
      </w:r>
      <w:r>
        <w:t xml:space="preserve"> Design the database schema using phpMyAdmin to store information about users, tours, guides, bookings, and more.</w:t>
      </w:r>
    </w:p>
    <w:p w14:paraId="52BEE325" w14:textId="77777777" w:rsidR="00C05460" w:rsidRDefault="00C05460" w:rsidP="00C05460">
      <w:pPr>
        <w:pStyle w:val="Content"/>
        <w:numPr>
          <w:ilvl w:val="0"/>
          <w:numId w:val="8"/>
        </w:numPr>
      </w:pPr>
      <w:r w:rsidRPr="00D564CD">
        <w:rPr>
          <w:b/>
          <w:bCs/>
        </w:rPr>
        <w:lastRenderedPageBreak/>
        <w:t>System Architecture:</w:t>
      </w:r>
      <w:r>
        <w:t xml:space="preserve"> Define the system architecture, selecting XAMPP for the development environment and determining the overall structure of the website.</w:t>
      </w:r>
    </w:p>
    <w:p w14:paraId="001CD58B" w14:textId="77777777" w:rsidR="00C05460" w:rsidRPr="00D564CD" w:rsidRDefault="00C05460" w:rsidP="00C05460">
      <w:pPr>
        <w:pStyle w:val="Content"/>
        <w:rPr>
          <w:b/>
          <w:bCs/>
        </w:rPr>
      </w:pPr>
      <w:r w:rsidRPr="00D564CD">
        <w:rPr>
          <w:b/>
          <w:bCs/>
        </w:rPr>
        <w:t>4. Development Phase</w:t>
      </w:r>
    </w:p>
    <w:p w14:paraId="6D38D377" w14:textId="77777777" w:rsidR="00C05460" w:rsidRDefault="00C05460" w:rsidP="00C05460">
      <w:pPr>
        <w:pStyle w:val="Content"/>
        <w:numPr>
          <w:ilvl w:val="0"/>
          <w:numId w:val="9"/>
        </w:numPr>
      </w:pPr>
      <w:r w:rsidRPr="00D564CD">
        <w:rPr>
          <w:b/>
          <w:bCs/>
        </w:rPr>
        <w:t>Front-End Development:</w:t>
      </w:r>
      <w:r>
        <w:t xml:space="preserve"> Implement the user interface using HTML, CSS, and JavaScript to ensure a responsive and user-friendly design.</w:t>
      </w:r>
    </w:p>
    <w:p w14:paraId="38156F3F" w14:textId="77777777" w:rsidR="00C05460" w:rsidRDefault="00C05460" w:rsidP="00C05460">
      <w:pPr>
        <w:pStyle w:val="Content"/>
        <w:numPr>
          <w:ilvl w:val="0"/>
          <w:numId w:val="9"/>
        </w:numPr>
      </w:pPr>
      <w:r w:rsidRPr="00D564CD">
        <w:rPr>
          <w:b/>
          <w:bCs/>
        </w:rPr>
        <w:t>Back-End Development:</w:t>
      </w:r>
      <w:r>
        <w:t xml:space="preserve"> Develop the server-side logic using PHP, integrating it with the MySQL database managed through phpMyAdmin.</w:t>
      </w:r>
    </w:p>
    <w:p w14:paraId="2959A538" w14:textId="77777777" w:rsidR="00C05460" w:rsidRDefault="00C05460" w:rsidP="00C05460">
      <w:pPr>
        <w:pStyle w:val="Content"/>
        <w:numPr>
          <w:ilvl w:val="0"/>
          <w:numId w:val="9"/>
        </w:numPr>
      </w:pPr>
      <w:r w:rsidRPr="00D564CD">
        <w:rPr>
          <w:b/>
          <w:bCs/>
        </w:rPr>
        <w:t>Version Control:</w:t>
      </w:r>
      <w:r>
        <w:t xml:space="preserve"> Use Git for version control and GitHub for code repository management, facilitating collaboration and code tracking.</w:t>
      </w:r>
    </w:p>
    <w:p w14:paraId="6F242D4F" w14:textId="77777777" w:rsidR="00C05460" w:rsidRDefault="00C05460" w:rsidP="00C05460">
      <w:pPr>
        <w:pStyle w:val="Content"/>
        <w:numPr>
          <w:ilvl w:val="0"/>
          <w:numId w:val="9"/>
        </w:numPr>
      </w:pPr>
      <w:r w:rsidRPr="00D564CD">
        <w:rPr>
          <w:b/>
          <w:bCs/>
        </w:rPr>
        <w:t>Integration:</w:t>
      </w:r>
      <w:r>
        <w:t xml:space="preserve"> Ensure seamless interaction between the front-end and back-end components.</w:t>
      </w:r>
    </w:p>
    <w:p w14:paraId="59EB12FA" w14:textId="77777777" w:rsidR="00C05460" w:rsidRDefault="00C05460" w:rsidP="00C05460">
      <w:pPr>
        <w:pStyle w:val="Content"/>
      </w:pPr>
      <w:r>
        <w:t xml:space="preserve">5. </w:t>
      </w:r>
      <w:r w:rsidRPr="00D564CD">
        <w:rPr>
          <w:b/>
          <w:bCs/>
        </w:rPr>
        <w:t>Testing Phase</w:t>
      </w:r>
    </w:p>
    <w:p w14:paraId="2A43F496" w14:textId="77777777" w:rsidR="00C05460" w:rsidRDefault="00C05460" w:rsidP="00C05460">
      <w:pPr>
        <w:pStyle w:val="Content"/>
        <w:numPr>
          <w:ilvl w:val="0"/>
          <w:numId w:val="10"/>
        </w:numPr>
      </w:pPr>
      <w:r w:rsidRPr="00D564CD">
        <w:rPr>
          <w:b/>
          <w:bCs/>
        </w:rPr>
        <w:t>Unit Testing:</w:t>
      </w:r>
      <w:r>
        <w:t xml:space="preserve"> Test individual components and modules to ensure they function correctly.</w:t>
      </w:r>
    </w:p>
    <w:p w14:paraId="0C0AEA53" w14:textId="77777777" w:rsidR="00C05460" w:rsidRDefault="00C05460" w:rsidP="00C05460">
      <w:pPr>
        <w:pStyle w:val="Content"/>
        <w:numPr>
          <w:ilvl w:val="0"/>
          <w:numId w:val="10"/>
        </w:numPr>
      </w:pPr>
      <w:r w:rsidRPr="00D564CD">
        <w:rPr>
          <w:b/>
          <w:bCs/>
        </w:rPr>
        <w:t>Integration Testing:</w:t>
      </w:r>
      <w:r>
        <w:t xml:space="preserve"> Test the integrated system to identify any issues arising from the interaction between different components.</w:t>
      </w:r>
    </w:p>
    <w:p w14:paraId="19CC1EBD" w14:textId="77777777" w:rsidR="00C05460" w:rsidRDefault="00C05460" w:rsidP="00C05460">
      <w:pPr>
        <w:pStyle w:val="Content"/>
        <w:numPr>
          <w:ilvl w:val="0"/>
          <w:numId w:val="10"/>
        </w:numPr>
      </w:pPr>
      <w:r w:rsidRPr="00D564CD">
        <w:rPr>
          <w:b/>
          <w:bCs/>
        </w:rPr>
        <w:t>User Acceptance Testing (UAT):</w:t>
      </w:r>
      <w:r>
        <w:t xml:space="preserve"> Conduct UAT with potential users to gather feedback and ensure the website meets their needs.</w:t>
      </w:r>
    </w:p>
    <w:p w14:paraId="46C3EF0F" w14:textId="77777777" w:rsidR="00C05460" w:rsidRDefault="00C05460" w:rsidP="00C05460">
      <w:pPr>
        <w:pStyle w:val="Content"/>
        <w:numPr>
          <w:ilvl w:val="0"/>
          <w:numId w:val="10"/>
        </w:numPr>
      </w:pPr>
      <w:r w:rsidRPr="00D564CD">
        <w:rPr>
          <w:b/>
          <w:bCs/>
        </w:rPr>
        <w:t>Bug Fixing:</w:t>
      </w:r>
      <w:r>
        <w:t xml:space="preserve"> Identify and fix any bugs or issues discovered during testing.</w:t>
      </w:r>
    </w:p>
    <w:p w14:paraId="65B6E757" w14:textId="77777777" w:rsidR="00C05460" w:rsidRPr="00D564CD" w:rsidRDefault="00C05460" w:rsidP="00C05460">
      <w:pPr>
        <w:pStyle w:val="Content"/>
        <w:rPr>
          <w:b/>
          <w:bCs/>
        </w:rPr>
      </w:pPr>
      <w:r w:rsidRPr="00D564CD">
        <w:rPr>
          <w:b/>
          <w:bCs/>
        </w:rPr>
        <w:t>6. Deployment Phase</w:t>
      </w:r>
    </w:p>
    <w:p w14:paraId="34D5ED17" w14:textId="77777777" w:rsidR="00C05460" w:rsidRDefault="00C05460" w:rsidP="00C05460">
      <w:pPr>
        <w:pStyle w:val="Content"/>
        <w:numPr>
          <w:ilvl w:val="0"/>
          <w:numId w:val="11"/>
        </w:numPr>
      </w:pPr>
      <w:r w:rsidRPr="00D564CD">
        <w:rPr>
          <w:b/>
          <w:bCs/>
        </w:rPr>
        <w:t>Hosting Setup:</w:t>
      </w:r>
      <w:r>
        <w:t xml:space="preserve"> Set up the hosting environment using XAMPP, ensuring it is secure, scalable, and reliable.</w:t>
      </w:r>
    </w:p>
    <w:p w14:paraId="0DF56832" w14:textId="77777777" w:rsidR="00C05460" w:rsidRDefault="00C05460" w:rsidP="00C05460">
      <w:pPr>
        <w:pStyle w:val="Content"/>
        <w:numPr>
          <w:ilvl w:val="0"/>
          <w:numId w:val="11"/>
        </w:numPr>
      </w:pPr>
      <w:r w:rsidRPr="00D564CD">
        <w:rPr>
          <w:b/>
          <w:bCs/>
        </w:rPr>
        <w:t>Data Migration:</w:t>
      </w:r>
      <w:r>
        <w:t xml:space="preserve"> Migrate necessary data to the live environment.</w:t>
      </w:r>
    </w:p>
    <w:p w14:paraId="1AAAFBAA" w14:textId="77777777" w:rsidR="00C05460" w:rsidRDefault="00C05460" w:rsidP="00C05460">
      <w:pPr>
        <w:pStyle w:val="Content"/>
        <w:numPr>
          <w:ilvl w:val="0"/>
          <w:numId w:val="11"/>
        </w:numPr>
      </w:pPr>
      <w:r>
        <w:t>Go-Live: Launch the website and make it accessible to users.</w:t>
      </w:r>
    </w:p>
    <w:p w14:paraId="2C8576C2" w14:textId="77777777" w:rsidR="00C05460" w:rsidRPr="00D564CD" w:rsidRDefault="00C05460" w:rsidP="00C05460">
      <w:pPr>
        <w:pStyle w:val="Content"/>
        <w:rPr>
          <w:b/>
          <w:bCs/>
        </w:rPr>
      </w:pPr>
      <w:r w:rsidRPr="00D564CD">
        <w:rPr>
          <w:b/>
          <w:bCs/>
        </w:rPr>
        <w:t>7. Maintenance Phase</w:t>
      </w:r>
    </w:p>
    <w:p w14:paraId="1729CDB1" w14:textId="77777777" w:rsidR="00C05460" w:rsidRDefault="00C05460" w:rsidP="00C05460">
      <w:pPr>
        <w:pStyle w:val="Content"/>
        <w:numPr>
          <w:ilvl w:val="0"/>
          <w:numId w:val="12"/>
        </w:numPr>
      </w:pPr>
      <w:r w:rsidRPr="00D564CD">
        <w:rPr>
          <w:b/>
          <w:bCs/>
        </w:rPr>
        <w:t>Monitoring:</w:t>
      </w:r>
      <w:r>
        <w:t xml:space="preserve"> Continuously monitor the website’s performance, security, and user feedback.</w:t>
      </w:r>
    </w:p>
    <w:p w14:paraId="39C4B147" w14:textId="77777777" w:rsidR="00C05460" w:rsidRDefault="00C05460" w:rsidP="00C05460">
      <w:pPr>
        <w:pStyle w:val="Content"/>
        <w:numPr>
          <w:ilvl w:val="0"/>
          <w:numId w:val="12"/>
        </w:numPr>
      </w:pPr>
      <w:r w:rsidRPr="00D564CD">
        <w:rPr>
          <w:b/>
          <w:bCs/>
        </w:rPr>
        <w:t xml:space="preserve">Updates: </w:t>
      </w:r>
      <w:r>
        <w:t>Regularly update the website with new content, features, and improvements based on user feedback and technological advancements.</w:t>
      </w:r>
    </w:p>
    <w:p w14:paraId="18CAA491" w14:textId="49D1D08D" w:rsidR="00C05460" w:rsidRDefault="00C05460" w:rsidP="00C05460">
      <w:pPr>
        <w:pStyle w:val="Content"/>
        <w:numPr>
          <w:ilvl w:val="0"/>
          <w:numId w:val="12"/>
        </w:numPr>
      </w:pPr>
      <w:r w:rsidRPr="00D564CD">
        <w:rPr>
          <w:b/>
          <w:bCs/>
        </w:rPr>
        <w:t>Support:</w:t>
      </w:r>
      <w:r>
        <w:t xml:space="preserve"> Provide ongoing technical support to resolve any issues users may encounter.</w:t>
      </w:r>
    </w:p>
    <w:p w14:paraId="6551BDAF" w14:textId="77777777" w:rsidR="00C05460" w:rsidRDefault="00C05460" w:rsidP="00C05460">
      <w:pPr>
        <w:pStyle w:val="Content"/>
      </w:pPr>
    </w:p>
    <w:p w14:paraId="2E77F8F0" w14:textId="77777777" w:rsidR="00C05460" w:rsidRDefault="00C05460" w:rsidP="00C05460">
      <w:pPr>
        <w:pStyle w:val="Content"/>
      </w:pPr>
    </w:p>
    <w:p w14:paraId="040DD620" w14:textId="668FE175" w:rsidR="00C05460" w:rsidRDefault="00C05460" w:rsidP="00C05460">
      <w:pPr>
        <w:pStyle w:val="Title"/>
        <w:rPr>
          <w:rFonts w:asciiTheme="minorHAnsi" w:hAnsiTheme="minorHAnsi"/>
          <w:sz w:val="36"/>
          <w:szCs w:val="26"/>
        </w:rPr>
      </w:pPr>
      <w:r>
        <w:rPr>
          <w:rFonts w:asciiTheme="minorHAnsi" w:hAnsiTheme="minorHAnsi"/>
          <w:sz w:val="36"/>
          <w:szCs w:val="26"/>
        </w:rPr>
        <w:lastRenderedPageBreak/>
        <w:t>Tools and Technique</w:t>
      </w:r>
    </w:p>
    <w:p w14:paraId="0D447110" w14:textId="15B237F9" w:rsidR="00D564CD" w:rsidRPr="00D564CD" w:rsidRDefault="006F6CD0" w:rsidP="00D564CD">
      <w:pPr>
        <w:pStyle w:val="Title"/>
        <w:rPr>
          <w:rFonts w:asciiTheme="minorHAnsi" w:hAnsiTheme="minorHAnsi"/>
          <w:sz w:val="36"/>
          <w:szCs w:val="26"/>
        </w:rPr>
      </w:pPr>
      <w:r>
        <w:rPr>
          <w:rFonts w:asciiTheme="minorHAnsi" w:hAnsiTheme="minorHAnsi"/>
          <w:sz w:val="36"/>
          <w:szCs w:val="26"/>
        </w:rPr>
        <w:t>Tools</w:t>
      </w:r>
    </w:p>
    <w:p w14:paraId="670D6512" w14:textId="7A28E0C9" w:rsidR="00D564CD" w:rsidRDefault="00D564CD" w:rsidP="00D564CD">
      <w:pPr>
        <w:pStyle w:val="Content"/>
      </w:pPr>
      <w:r w:rsidRPr="00D564CD">
        <w:rPr>
          <w:b/>
          <w:bCs/>
        </w:rPr>
        <w:t>Figma:</w:t>
      </w:r>
      <w:r w:rsidRPr="00D564CD">
        <w:t xml:space="preserve"> A web-based UI/UX design tool used for creating user interfaces and experiences. Figma allows for real-time collaboration and prototyping, making it easy to design and iterate on website layouts and interactions.</w:t>
      </w:r>
    </w:p>
    <w:p w14:paraId="1F4A22E1" w14:textId="77777777" w:rsidR="00D564CD" w:rsidRDefault="00D564CD" w:rsidP="00D564CD">
      <w:pPr>
        <w:pStyle w:val="Content"/>
      </w:pPr>
    </w:p>
    <w:p w14:paraId="77D261AD" w14:textId="1C11844E" w:rsidR="00D564CD" w:rsidRDefault="00D564CD" w:rsidP="00D564CD">
      <w:pPr>
        <w:pStyle w:val="Content"/>
      </w:pPr>
      <w:r w:rsidRPr="00D564CD">
        <w:rPr>
          <w:b/>
          <w:bCs/>
        </w:rPr>
        <w:t>XAMPP:</w:t>
      </w:r>
      <w:r>
        <w:t xml:space="preserve"> An open-source web server solution stack package developed by Apache Friends, XAMPP includes Apache HTTP Server, MariaDB (or MySQL), and interpreters for scripts written in PHP and Perl. It is used for local development and testing of web applications.</w:t>
      </w:r>
    </w:p>
    <w:p w14:paraId="5CFA216F" w14:textId="77777777" w:rsidR="00D564CD" w:rsidRDefault="00D564CD" w:rsidP="00D564CD">
      <w:pPr>
        <w:pStyle w:val="Content"/>
      </w:pPr>
    </w:p>
    <w:p w14:paraId="02E17545" w14:textId="77777777" w:rsidR="00D564CD" w:rsidRDefault="00D564CD" w:rsidP="00D564CD">
      <w:pPr>
        <w:pStyle w:val="Content"/>
      </w:pPr>
      <w:r w:rsidRPr="00D564CD">
        <w:rPr>
          <w:b/>
          <w:bCs/>
        </w:rPr>
        <w:t>phpMyAdmin:</w:t>
      </w:r>
      <w:r>
        <w:t xml:space="preserve"> A free and open-source tool written in PHP intended to handle the administration of MySQL over the web. It supports a wide range of operations on MySQL and MariaDB, allowing database management tasks to be performed easily.</w:t>
      </w:r>
    </w:p>
    <w:p w14:paraId="1E5C98A8" w14:textId="77777777" w:rsidR="00D564CD" w:rsidRDefault="00D564CD" w:rsidP="00D564CD">
      <w:pPr>
        <w:pStyle w:val="Content"/>
      </w:pPr>
    </w:p>
    <w:p w14:paraId="61592E89" w14:textId="77777777" w:rsidR="00D564CD" w:rsidRDefault="00D564CD" w:rsidP="00D564CD">
      <w:pPr>
        <w:pStyle w:val="Content"/>
      </w:pPr>
      <w:r w:rsidRPr="00D564CD">
        <w:rPr>
          <w:b/>
          <w:bCs/>
        </w:rPr>
        <w:t>HTML (</w:t>
      </w:r>
      <w:proofErr w:type="spellStart"/>
      <w:r w:rsidRPr="00D564CD">
        <w:rPr>
          <w:b/>
          <w:bCs/>
        </w:rPr>
        <w:t>HyperText</w:t>
      </w:r>
      <w:proofErr w:type="spellEnd"/>
      <w:r w:rsidRPr="00D564CD">
        <w:rPr>
          <w:b/>
          <w:bCs/>
        </w:rPr>
        <w:t xml:space="preserve"> Markup Language):</w:t>
      </w:r>
      <w:r>
        <w:t xml:space="preserve"> The standard markup language for documents designed to be displayed in a web browser. HTML is used for structuring web pages and web applications.</w:t>
      </w:r>
    </w:p>
    <w:p w14:paraId="355B35E1" w14:textId="77777777" w:rsidR="00D564CD" w:rsidRDefault="00D564CD" w:rsidP="00D564CD">
      <w:pPr>
        <w:pStyle w:val="Content"/>
      </w:pPr>
    </w:p>
    <w:p w14:paraId="072ED91A" w14:textId="77777777" w:rsidR="00D564CD" w:rsidRDefault="00D564CD" w:rsidP="00D564CD">
      <w:pPr>
        <w:pStyle w:val="Content"/>
      </w:pPr>
      <w:r w:rsidRPr="00D564CD">
        <w:rPr>
          <w:b/>
          <w:bCs/>
        </w:rPr>
        <w:t>CSS (Cascading Style Sheets):</w:t>
      </w:r>
      <w:r>
        <w:t xml:space="preserve"> A style sheet language used for describing the presentation of a document written in HTML or XML. CSS enhances the appearance and layout of web pages.</w:t>
      </w:r>
    </w:p>
    <w:p w14:paraId="2B4B5E30" w14:textId="77777777" w:rsidR="00D564CD" w:rsidRDefault="00D564CD" w:rsidP="00D564CD">
      <w:pPr>
        <w:pStyle w:val="Content"/>
      </w:pPr>
    </w:p>
    <w:p w14:paraId="05692392" w14:textId="77777777" w:rsidR="00D564CD" w:rsidRDefault="00D564CD" w:rsidP="00D564CD">
      <w:pPr>
        <w:pStyle w:val="Content"/>
      </w:pPr>
      <w:r w:rsidRPr="00D564CD">
        <w:rPr>
          <w:b/>
          <w:bCs/>
        </w:rPr>
        <w:t>JavaScript:</w:t>
      </w:r>
      <w:r>
        <w:t xml:space="preserve"> A high-level, interpreted programming language that conforms to the ECMAScript specification. It is used to create interactive effects within web browsers, enhancing the user experience.</w:t>
      </w:r>
    </w:p>
    <w:p w14:paraId="2D863A22" w14:textId="77777777" w:rsidR="00D564CD" w:rsidRDefault="00D564CD" w:rsidP="00D564CD">
      <w:pPr>
        <w:pStyle w:val="Content"/>
      </w:pPr>
    </w:p>
    <w:p w14:paraId="1170F6A2" w14:textId="77777777" w:rsidR="00D564CD" w:rsidRDefault="00D564CD" w:rsidP="00D564CD">
      <w:pPr>
        <w:pStyle w:val="Content"/>
      </w:pPr>
      <w:r w:rsidRPr="00D564CD">
        <w:rPr>
          <w:b/>
          <w:bCs/>
        </w:rPr>
        <w:t>PHP (Hypertext Preprocessor):</w:t>
      </w:r>
      <w:r>
        <w:t xml:space="preserve"> A popular general-purpose scripting language that is especially suited to web development. PHP scripts are executed on the server, enabling dynamic content generation and database interactions.</w:t>
      </w:r>
    </w:p>
    <w:p w14:paraId="35B254E2" w14:textId="77777777" w:rsidR="00D564CD" w:rsidRDefault="00D564CD" w:rsidP="00D564CD">
      <w:pPr>
        <w:pStyle w:val="Content"/>
      </w:pPr>
    </w:p>
    <w:p w14:paraId="156F2624" w14:textId="77777777" w:rsidR="00D564CD" w:rsidRDefault="00D564CD" w:rsidP="00D564CD">
      <w:pPr>
        <w:pStyle w:val="Content"/>
      </w:pPr>
      <w:r w:rsidRPr="00D564CD">
        <w:rPr>
          <w:b/>
          <w:bCs/>
        </w:rPr>
        <w:lastRenderedPageBreak/>
        <w:t>Git:</w:t>
      </w:r>
      <w:r>
        <w:t xml:space="preserve"> A distributed version control system designed to handle everything from small to very large projects with speed and efficiency. Git tracks changes in source code during software development.</w:t>
      </w:r>
    </w:p>
    <w:p w14:paraId="6416E3DB" w14:textId="77777777" w:rsidR="00D564CD" w:rsidRDefault="00D564CD" w:rsidP="00D564CD">
      <w:pPr>
        <w:pStyle w:val="Content"/>
      </w:pPr>
    </w:p>
    <w:p w14:paraId="483A071A" w14:textId="5D302BE9" w:rsidR="00D564CD" w:rsidRDefault="00D564CD" w:rsidP="00D564CD">
      <w:pPr>
        <w:pStyle w:val="Content"/>
      </w:pPr>
      <w:r w:rsidRPr="00D564CD">
        <w:rPr>
          <w:b/>
          <w:bCs/>
        </w:rPr>
        <w:t>GitHub:</w:t>
      </w:r>
      <w:r>
        <w:t xml:space="preserve"> A web-based platform used for version control and collaborative software development. It allows multiple people to work together on projects, track changes, and manage versions.</w:t>
      </w:r>
    </w:p>
    <w:p w14:paraId="5224FF2A" w14:textId="77777777" w:rsidR="00D564CD" w:rsidRDefault="00D564CD" w:rsidP="00D564CD">
      <w:pPr>
        <w:pStyle w:val="Content"/>
      </w:pPr>
    </w:p>
    <w:p w14:paraId="7E224A4A" w14:textId="5A872518" w:rsidR="006F6CD0" w:rsidRDefault="00D564CD" w:rsidP="00C05460">
      <w:pPr>
        <w:pStyle w:val="Title"/>
        <w:rPr>
          <w:rFonts w:asciiTheme="minorHAnsi" w:hAnsiTheme="minorHAnsi"/>
          <w:sz w:val="36"/>
          <w:szCs w:val="26"/>
        </w:rPr>
      </w:pPr>
      <w:r>
        <w:rPr>
          <w:rFonts w:asciiTheme="minorHAnsi" w:hAnsiTheme="minorHAnsi"/>
          <w:sz w:val="36"/>
          <w:szCs w:val="26"/>
        </w:rPr>
        <w:t>Technique</w:t>
      </w:r>
    </w:p>
    <w:p w14:paraId="2A5C8E13" w14:textId="77777777" w:rsidR="002E4EB8" w:rsidRDefault="002E4EB8" w:rsidP="002E4EB8">
      <w:pPr>
        <w:pStyle w:val="Content"/>
      </w:pPr>
      <w:r w:rsidRPr="002E4EB8">
        <w:rPr>
          <w:b/>
          <w:bCs/>
        </w:rPr>
        <w:t>Agile Development:</w:t>
      </w:r>
      <w:r>
        <w:t xml:space="preserve"> A methodology that promotes continuous iteration of development and testing throughout the software development lifecycle. Agile enables flexible responses to change and involves collaboration among cross-functional teams.</w:t>
      </w:r>
    </w:p>
    <w:p w14:paraId="3BC32779" w14:textId="77777777" w:rsidR="002E4EB8" w:rsidRDefault="002E4EB8" w:rsidP="002E4EB8">
      <w:pPr>
        <w:pStyle w:val="Content"/>
      </w:pPr>
    </w:p>
    <w:p w14:paraId="48CE2C1E" w14:textId="77777777" w:rsidR="002E4EB8" w:rsidRDefault="002E4EB8" w:rsidP="002E4EB8">
      <w:pPr>
        <w:pStyle w:val="Content"/>
      </w:pPr>
      <w:r w:rsidRPr="002E4EB8">
        <w:rPr>
          <w:b/>
          <w:bCs/>
        </w:rPr>
        <w:t>Responsive Web Design:</w:t>
      </w:r>
      <w:r>
        <w:t xml:space="preserve"> An approach to web design that makes web pages render well on a variety of devices and window or screen sizes. This technique ensures a good user experience across desktops, tablets, and mobile devices.</w:t>
      </w:r>
    </w:p>
    <w:p w14:paraId="287F489A" w14:textId="77777777" w:rsidR="002E4EB8" w:rsidRDefault="002E4EB8" w:rsidP="002E4EB8">
      <w:pPr>
        <w:pStyle w:val="Content"/>
      </w:pPr>
    </w:p>
    <w:p w14:paraId="3610FD49" w14:textId="77777777" w:rsidR="002E4EB8" w:rsidRDefault="002E4EB8" w:rsidP="002E4EB8">
      <w:pPr>
        <w:pStyle w:val="Content"/>
      </w:pPr>
      <w:r w:rsidRPr="002E4EB8">
        <w:rPr>
          <w:b/>
          <w:bCs/>
        </w:rPr>
        <w:t>MVC (Model-View-Controller) Architecture:</w:t>
      </w:r>
      <w:r>
        <w:t xml:space="preserve"> A software design pattern commonly used for developing user interfaces that divides the related program logic into three interconnected elements: Model, View, and Controller. This helps in separating concerns and improving code maintainability.</w:t>
      </w:r>
    </w:p>
    <w:p w14:paraId="44D19BFB" w14:textId="77777777" w:rsidR="002E4EB8" w:rsidRDefault="002E4EB8" w:rsidP="002E4EB8">
      <w:pPr>
        <w:pStyle w:val="Content"/>
      </w:pPr>
    </w:p>
    <w:p w14:paraId="3859CA72" w14:textId="77777777" w:rsidR="002E4EB8" w:rsidRDefault="002E4EB8" w:rsidP="002E4EB8">
      <w:pPr>
        <w:pStyle w:val="Content"/>
      </w:pPr>
      <w:r w:rsidRPr="002E4EB8">
        <w:rPr>
          <w:b/>
          <w:bCs/>
        </w:rPr>
        <w:t>Database Normalization:</w:t>
      </w:r>
      <w:r>
        <w:t xml:space="preserve"> A process used to organize a database into tables and columns to reduce redundancy and improve data integrity. It involves dividing large tables into smaller, manageable pieces while maintaining relationships between them.</w:t>
      </w:r>
    </w:p>
    <w:p w14:paraId="67B83E38" w14:textId="77777777" w:rsidR="002E4EB8" w:rsidRDefault="002E4EB8" w:rsidP="002E4EB8">
      <w:pPr>
        <w:pStyle w:val="Content"/>
      </w:pPr>
    </w:p>
    <w:p w14:paraId="2237DD23" w14:textId="77777777" w:rsidR="002E4EB8" w:rsidRDefault="002E4EB8" w:rsidP="002E4EB8">
      <w:pPr>
        <w:pStyle w:val="Content"/>
      </w:pPr>
      <w:r w:rsidRPr="002E4EB8">
        <w:rPr>
          <w:b/>
          <w:bCs/>
        </w:rPr>
        <w:t>Version Control Workflow:</w:t>
      </w:r>
      <w:r>
        <w:t xml:space="preserve"> A set of practices for using Git and GitHub to manage changes to the source code. This includes branching, merging, pull requests, and conflict resolution, ensuring a smooth and organized development process.</w:t>
      </w:r>
    </w:p>
    <w:p w14:paraId="542B45AE" w14:textId="77777777" w:rsidR="002E4EB8" w:rsidRDefault="002E4EB8" w:rsidP="002E4EB8">
      <w:pPr>
        <w:pStyle w:val="Content"/>
      </w:pPr>
    </w:p>
    <w:p w14:paraId="1B1D065F" w14:textId="77777777" w:rsidR="002E4EB8" w:rsidRDefault="002E4EB8" w:rsidP="002E4EB8">
      <w:pPr>
        <w:pStyle w:val="Content"/>
      </w:pPr>
      <w:r w:rsidRPr="002E4EB8">
        <w:rPr>
          <w:b/>
          <w:bCs/>
        </w:rPr>
        <w:t>Cross-Browser Compatibility Testing:</w:t>
      </w:r>
      <w:r>
        <w:t xml:space="preserve"> The practice of ensuring that a web application works as expected in different web browsers. This involves testing the website on multiple browsers and fixing any compatibility issues that arise.</w:t>
      </w:r>
    </w:p>
    <w:p w14:paraId="438A1C0A" w14:textId="77777777" w:rsidR="002E4EB8" w:rsidRDefault="002E4EB8" w:rsidP="002E4EB8">
      <w:pPr>
        <w:pStyle w:val="Content"/>
      </w:pPr>
    </w:p>
    <w:p w14:paraId="246287F2" w14:textId="77777777" w:rsidR="002E4EB8" w:rsidRDefault="002E4EB8" w:rsidP="002E4EB8">
      <w:pPr>
        <w:pStyle w:val="Content"/>
      </w:pPr>
      <w:r w:rsidRPr="002E4EB8">
        <w:rPr>
          <w:b/>
          <w:bCs/>
        </w:rPr>
        <w:t>User-Centered Design:</w:t>
      </w:r>
      <w:r>
        <w:t xml:space="preserve"> A design philosophy and a process in which the needs, wants, and limitations of end-users are given extensive attention at each stage of the design process. It aims to create more effective and user-friendly interfaces.</w:t>
      </w:r>
    </w:p>
    <w:p w14:paraId="7306205C" w14:textId="77777777" w:rsidR="002E4EB8" w:rsidRDefault="002E4EB8" w:rsidP="002E4EB8">
      <w:pPr>
        <w:pStyle w:val="Content"/>
      </w:pPr>
    </w:p>
    <w:p w14:paraId="1262E7C0" w14:textId="4D145445" w:rsidR="00D564CD" w:rsidRDefault="002E4EB8" w:rsidP="002E4EB8">
      <w:pPr>
        <w:pStyle w:val="Content"/>
      </w:pPr>
      <w:r w:rsidRPr="002E4EB8">
        <w:rPr>
          <w:b/>
          <w:bCs/>
        </w:rPr>
        <w:t>Continuous Integration and Deployment (CI/CD):</w:t>
      </w:r>
      <w:r>
        <w:t xml:space="preserve"> A practice in software engineering that involves automatically testing and deploying code changes. CI/CD ensures that code changes are reliable and can be deployed to production frequently.</w:t>
      </w:r>
    </w:p>
    <w:p w14:paraId="50F14506" w14:textId="77777777" w:rsidR="00C05460" w:rsidRDefault="00C05460" w:rsidP="00C05460">
      <w:pPr>
        <w:pStyle w:val="Content"/>
      </w:pPr>
    </w:p>
    <w:p w14:paraId="56BAFE67" w14:textId="77777777" w:rsidR="002E4EB8" w:rsidRDefault="002E4EB8" w:rsidP="00C05460">
      <w:pPr>
        <w:pStyle w:val="Content"/>
      </w:pPr>
    </w:p>
    <w:p w14:paraId="50D539C6" w14:textId="77777777" w:rsidR="002E4EB8" w:rsidRDefault="002E4EB8" w:rsidP="00C05460">
      <w:pPr>
        <w:pStyle w:val="Content"/>
      </w:pPr>
    </w:p>
    <w:p w14:paraId="367F9F35" w14:textId="77777777" w:rsidR="002E4EB8" w:rsidRDefault="002E4EB8" w:rsidP="00C05460">
      <w:pPr>
        <w:pStyle w:val="Content"/>
      </w:pPr>
    </w:p>
    <w:p w14:paraId="2BC71B59" w14:textId="77777777" w:rsidR="002E4EB8" w:rsidRDefault="002E4EB8" w:rsidP="00C05460">
      <w:pPr>
        <w:pStyle w:val="Content"/>
      </w:pPr>
    </w:p>
    <w:p w14:paraId="58D1F9FA" w14:textId="77777777" w:rsidR="002E4EB8" w:rsidRDefault="002E4EB8" w:rsidP="00C05460">
      <w:pPr>
        <w:pStyle w:val="Content"/>
      </w:pPr>
    </w:p>
    <w:p w14:paraId="7D4C5292" w14:textId="77777777" w:rsidR="002E4EB8" w:rsidRDefault="002E4EB8" w:rsidP="00C05460">
      <w:pPr>
        <w:pStyle w:val="Content"/>
      </w:pPr>
    </w:p>
    <w:p w14:paraId="0C1F9561" w14:textId="77777777" w:rsidR="002E4EB8" w:rsidRDefault="002E4EB8" w:rsidP="00C05460">
      <w:pPr>
        <w:pStyle w:val="Content"/>
      </w:pPr>
    </w:p>
    <w:p w14:paraId="00A7FCCF" w14:textId="77777777" w:rsidR="002E4EB8" w:rsidRDefault="002E4EB8" w:rsidP="00C05460">
      <w:pPr>
        <w:pStyle w:val="Content"/>
      </w:pPr>
    </w:p>
    <w:p w14:paraId="068E1867" w14:textId="77777777" w:rsidR="002E4EB8" w:rsidRDefault="002E4EB8" w:rsidP="00C05460">
      <w:pPr>
        <w:pStyle w:val="Content"/>
      </w:pPr>
    </w:p>
    <w:p w14:paraId="145DD027" w14:textId="77777777" w:rsidR="002E4EB8" w:rsidRDefault="002E4EB8" w:rsidP="00C05460">
      <w:pPr>
        <w:pStyle w:val="Content"/>
      </w:pPr>
    </w:p>
    <w:p w14:paraId="257F4F4B" w14:textId="77777777" w:rsidR="002E4EB8" w:rsidRDefault="002E4EB8" w:rsidP="00C05460">
      <w:pPr>
        <w:pStyle w:val="Content"/>
      </w:pPr>
    </w:p>
    <w:p w14:paraId="5FC8819E" w14:textId="77777777" w:rsidR="002E4EB8" w:rsidRDefault="002E4EB8" w:rsidP="00C05460">
      <w:pPr>
        <w:pStyle w:val="Content"/>
      </w:pPr>
    </w:p>
    <w:p w14:paraId="6281969E" w14:textId="77777777" w:rsidR="002E4EB8" w:rsidRDefault="002E4EB8" w:rsidP="00C05460">
      <w:pPr>
        <w:pStyle w:val="Content"/>
      </w:pPr>
    </w:p>
    <w:p w14:paraId="5376E916" w14:textId="77777777" w:rsidR="002E4EB8" w:rsidRDefault="002E4EB8" w:rsidP="00C05460">
      <w:pPr>
        <w:pStyle w:val="Content"/>
      </w:pPr>
    </w:p>
    <w:p w14:paraId="00880C6F" w14:textId="77777777" w:rsidR="002E4EB8" w:rsidRDefault="002E4EB8" w:rsidP="00C05460">
      <w:pPr>
        <w:pStyle w:val="Content"/>
      </w:pPr>
    </w:p>
    <w:p w14:paraId="1C5BB6F6" w14:textId="77777777" w:rsidR="002E4EB8" w:rsidRDefault="002E4EB8" w:rsidP="00C05460">
      <w:pPr>
        <w:pStyle w:val="Content"/>
      </w:pPr>
    </w:p>
    <w:p w14:paraId="1F0A76CF" w14:textId="77777777" w:rsidR="002E4EB8" w:rsidRDefault="002E4EB8" w:rsidP="00C05460">
      <w:pPr>
        <w:pStyle w:val="Content"/>
      </w:pPr>
    </w:p>
    <w:p w14:paraId="1D8A1009" w14:textId="77777777" w:rsidR="002E4EB8" w:rsidRDefault="002E4EB8" w:rsidP="00C05460">
      <w:pPr>
        <w:pStyle w:val="Content"/>
      </w:pPr>
    </w:p>
    <w:p w14:paraId="147BDA7A" w14:textId="77777777" w:rsidR="002E4EB8" w:rsidRDefault="002E4EB8" w:rsidP="00C05460">
      <w:pPr>
        <w:pStyle w:val="Content"/>
      </w:pPr>
    </w:p>
    <w:p w14:paraId="38F30763" w14:textId="77777777" w:rsidR="002E4EB8" w:rsidRDefault="002E4EB8" w:rsidP="00C05460">
      <w:pPr>
        <w:pStyle w:val="Content"/>
      </w:pPr>
    </w:p>
    <w:p w14:paraId="6B04CFF5" w14:textId="77777777" w:rsidR="002E4EB8" w:rsidRDefault="002E4EB8" w:rsidP="00C05460">
      <w:pPr>
        <w:pStyle w:val="Content"/>
      </w:pPr>
    </w:p>
    <w:p w14:paraId="26624953" w14:textId="77777777" w:rsidR="002E4EB8" w:rsidRDefault="002E4EB8" w:rsidP="00C05460">
      <w:pPr>
        <w:pStyle w:val="Content"/>
      </w:pPr>
    </w:p>
    <w:p w14:paraId="5A326705" w14:textId="77777777" w:rsidR="002E4EB8" w:rsidRDefault="002E4EB8" w:rsidP="00C05460">
      <w:pPr>
        <w:pStyle w:val="Content"/>
      </w:pPr>
    </w:p>
    <w:p w14:paraId="54EEACC1" w14:textId="77777777" w:rsidR="002E4EB8" w:rsidRDefault="002E4EB8" w:rsidP="00C05460">
      <w:pPr>
        <w:pStyle w:val="Content"/>
      </w:pPr>
    </w:p>
    <w:p w14:paraId="2F7566D4" w14:textId="31C82B72" w:rsidR="002E4EB8" w:rsidRDefault="002E4EB8" w:rsidP="002E4EB8">
      <w:pPr>
        <w:pStyle w:val="Title"/>
        <w:rPr>
          <w:rFonts w:asciiTheme="minorHAnsi" w:hAnsiTheme="minorHAnsi"/>
          <w:sz w:val="36"/>
          <w:szCs w:val="26"/>
        </w:rPr>
      </w:pPr>
      <w:r>
        <w:rPr>
          <w:rFonts w:asciiTheme="minorHAnsi" w:hAnsiTheme="minorHAnsi"/>
          <w:sz w:val="36"/>
          <w:szCs w:val="26"/>
        </w:rPr>
        <w:lastRenderedPageBreak/>
        <w:t>Specification Requirement</w:t>
      </w:r>
    </w:p>
    <w:p w14:paraId="6541FC35" w14:textId="77777777" w:rsidR="002E4EB8" w:rsidRDefault="002E4EB8" w:rsidP="00C05460">
      <w:pPr>
        <w:pStyle w:val="Content"/>
      </w:pPr>
    </w:p>
    <w:p w14:paraId="49B41209" w14:textId="18BB0636" w:rsidR="002E4EB8" w:rsidRPr="002E4EB8" w:rsidRDefault="002E4EB8" w:rsidP="002E4EB8">
      <w:pPr>
        <w:pStyle w:val="Content"/>
        <w:rPr>
          <w:rFonts w:ascii="Times New Roman" w:hAnsi="Times New Roman" w:cs="Times New Roman"/>
          <w:b/>
          <w:bCs/>
        </w:rPr>
      </w:pPr>
      <w:r w:rsidRPr="002E4EB8">
        <w:rPr>
          <w:b/>
          <w:bCs/>
        </w:rPr>
        <w:t>Hardware</w:t>
      </w:r>
      <w:r>
        <w:rPr>
          <w:rFonts w:ascii="Times New Roman" w:hAnsi="Times New Roman" w:cs="Times New Roman"/>
          <w:b/>
          <w:bCs/>
        </w:rPr>
        <w:t>:</w:t>
      </w:r>
    </w:p>
    <w:p w14:paraId="1C24B1CC" w14:textId="58D7EF29" w:rsidR="002E4EB8" w:rsidRPr="002E4EB8" w:rsidRDefault="002E4EB8" w:rsidP="002E4EB8">
      <w:pPr>
        <w:pStyle w:val="Content"/>
        <w:rPr>
          <w:sz w:val="24"/>
          <w:szCs w:val="24"/>
        </w:rPr>
      </w:pPr>
      <w:r>
        <w:rPr>
          <w:sz w:val="24"/>
          <w:szCs w:val="24"/>
        </w:rPr>
        <w:t xml:space="preserve">               </w:t>
      </w:r>
      <w:r w:rsidRPr="002E4EB8">
        <w:rPr>
          <w:sz w:val="24"/>
          <w:szCs w:val="24"/>
        </w:rPr>
        <w:t xml:space="preserve">Windows or Unix OS </w:t>
      </w:r>
    </w:p>
    <w:p w14:paraId="46C5A05F" w14:textId="0EFD1428" w:rsidR="002E4EB8" w:rsidRPr="002E4EB8" w:rsidRDefault="002E4EB8" w:rsidP="002E4EB8">
      <w:pPr>
        <w:pStyle w:val="Content"/>
        <w:rPr>
          <w:sz w:val="24"/>
          <w:szCs w:val="24"/>
        </w:rPr>
      </w:pPr>
      <w:r>
        <w:rPr>
          <w:sz w:val="24"/>
          <w:szCs w:val="24"/>
        </w:rPr>
        <w:t xml:space="preserve">               </w:t>
      </w:r>
      <w:r w:rsidRPr="002E4EB8">
        <w:rPr>
          <w:sz w:val="24"/>
          <w:szCs w:val="24"/>
        </w:rPr>
        <w:t>Desktop/Laptop Computer</w:t>
      </w:r>
    </w:p>
    <w:p w14:paraId="52B37E87" w14:textId="77777777" w:rsidR="002E4EB8" w:rsidRPr="002E4EB8" w:rsidRDefault="002E4EB8" w:rsidP="002E4EB8">
      <w:pPr>
        <w:pStyle w:val="Content"/>
        <w:rPr>
          <w:sz w:val="24"/>
          <w:szCs w:val="24"/>
        </w:rPr>
      </w:pPr>
    </w:p>
    <w:p w14:paraId="4B09EDD7" w14:textId="21CBBA28" w:rsidR="002E4EB8" w:rsidRPr="002E4EB8" w:rsidRDefault="002E4EB8" w:rsidP="002E4EB8">
      <w:pPr>
        <w:pStyle w:val="Content"/>
        <w:rPr>
          <w:b/>
          <w:bCs/>
        </w:rPr>
      </w:pPr>
      <w:r w:rsidRPr="002E4EB8">
        <w:rPr>
          <w:b/>
          <w:bCs/>
        </w:rPr>
        <w:t xml:space="preserve">Software: </w:t>
      </w:r>
    </w:p>
    <w:p w14:paraId="64A5C78F" w14:textId="24739ABC" w:rsidR="002E4EB8" w:rsidRDefault="002E4EB8" w:rsidP="002E4EB8">
      <w:pPr>
        <w:pStyle w:val="Content"/>
        <w:rPr>
          <w:sz w:val="24"/>
          <w:szCs w:val="24"/>
        </w:rPr>
      </w:pPr>
      <w:r>
        <w:rPr>
          <w:sz w:val="24"/>
          <w:szCs w:val="24"/>
        </w:rPr>
        <w:t xml:space="preserve">             </w:t>
      </w:r>
      <w:r w:rsidRPr="002E4EB8">
        <w:rPr>
          <w:sz w:val="24"/>
          <w:szCs w:val="24"/>
        </w:rPr>
        <w:t>VS Code</w:t>
      </w:r>
    </w:p>
    <w:p w14:paraId="6C5633C4" w14:textId="5A765FB1" w:rsidR="002E4EB8" w:rsidRDefault="002E4EB8" w:rsidP="002E4EB8">
      <w:pPr>
        <w:pStyle w:val="Content"/>
        <w:rPr>
          <w:sz w:val="24"/>
          <w:szCs w:val="24"/>
        </w:rPr>
      </w:pPr>
      <w:r>
        <w:rPr>
          <w:sz w:val="24"/>
          <w:szCs w:val="24"/>
        </w:rPr>
        <w:t xml:space="preserve">             XAMPP</w:t>
      </w:r>
    </w:p>
    <w:p w14:paraId="209920E0" w14:textId="72C22DBD" w:rsidR="002E4EB8" w:rsidRDefault="002E4EB8" w:rsidP="002E4EB8">
      <w:pPr>
        <w:pStyle w:val="Content"/>
        <w:rPr>
          <w:sz w:val="24"/>
          <w:szCs w:val="24"/>
        </w:rPr>
      </w:pPr>
      <w:r>
        <w:rPr>
          <w:sz w:val="24"/>
          <w:szCs w:val="24"/>
        </w:rPr>
        <w:t xml:space="preserve">             Git</w:t>
      </w:r>
    </w:p>
    <w:p w14:paraId="20CC547C" w14:textId="03E839AC" w:rsidR="002E4EB8" w:rsidRDefault="002E4EB8" w:rsidP="002E4EB8">
      <w:pPr>
        <w:pStyle w:val="Content"/>
        <w:rPr>
          <w:sz w:val="24"/>
          <w:szCs w:val="24"/>
        </w:rPr>
      </w:pPr>
      <w:r>
        <w:rPr>
          <w:sz w:val="24"/>
          <w:szCs w:val="24"/>
        </w:rPr>
        <w:t xml:space="preserve">             </w:t>
      </w:r>
      <w:proofErr w:type="spellStart"/>
      <w:r>
        <w:rPr>
          <w:sz w:val="24"/>
          <w:szCs w:val="24"/>
        </w:rPr>
        <w:t>Github</w:t>
      </w:r>
      <w:proofErr w:type="spellEnd"/>
      <w:r>
        <w:rPr>
          <w:sz w:val="24"/>
          <w:szCs w:val="24"/>
        </w:rPr>
        <w:t xml:space="preserve"> Desktop</w:t>
      </w:r>
    </w:p>
    <w:p w14:paraId="399C78C1" w14:textId="78C0373A" w:rsidR="002E4EB8" w:rsidRPr="002E4EB8" w:rsidRDefault="002E4EB8" w:rsidP="002E4EB8">
      <w:pPr>
        <w:pStyle w:val="Content"/>
        <w:rPr>
          <w:sz w:val="24"/>
          <w:szCs w:val="24"/>
        </w:rPr>
      </w:pPr>
      <w:r>
        <w:rPr>
          <w:sz w:val="24"/>
          <w:szCs w:val="24"/>
        </w:rPr>
        <w:t xml:space="preserve">          </w:t>
      </w:r>
    </w:p>
    <w:p w14:paraId="5D13BC9C" w14:textId="77777777" w:rsidR="002E4EB8" w:rsidRDefault="002E4EB8" w:rsidP="002E4EB8">
      <w:pPr>
        <w:pStyle w:val="Content"/>
      </w:pPr>
    </w:p>
    <w:p w14:paraId="4B7FCD58" w14:textId="77777777" w:rsidR="00EA2173" w:rsidRDefault="00EA2173" w:rsidP="002E4EB8">
      <w:pPr>
        <w:pStyle w:val="Content"/>
      </w:pPr>
    </w:p>
    <w:p w14:paraId="64D63A4F" w14:textId="77777777" w:rsidR="00EA2173" w:rsidRDefault="00EA2173" w:rsidP="002E4EB8">
      <w:pPr>
        <w:pStyle w:val="Content"/>
      </w:pPr>
    </w:p>
    <w:p w14:paraId="3D04AE4E" w14:textId="77777777" w:rsidR="00EA2173" w:rsidRDefault="00EA2173" w:rsidP="002E4EB8">
      <w:pPr>
        <w:pStyle w:val="Content"/>
      </w:pPr>
    </w:p>
    <w:p w14:paraId="475447BE" w14:textId="77777777" w:rsidR="00EA2173" w:rsidRDefault="00EA2173" w:rsidP="002E4EB8">
      <w:pPr>
        <w:pStyle w:val="Content"/>
      </w:pPr>
    </w:p>
    <w:p w14:paraId="4E9FF132" w14:textId="77777777" w:rsidR="00EA2173" w:rsidRDefault="00EA2173" w:rsidP="002E4EB8">
      <w:pPr>
        <w:pStyle w:val="Content"/>
      </w:pPr>
    </w:p>
    <w:p w14:paraId="19214516" w14:textId="77777777" w:rsidR="00EA2173" w:rsidRDefault="00EA2173" w:rsidP="002E4EB8">
      <w:pPr>
        <w:pStyle w:val="Content"/>
      </w:pPr>
    </w:p>
    <w:p w14:paraId="169094FE" w14:textId="77777777" w:rsidR="00EA2173" w:rsidRDefault="00EA2173" w:rsidP="002E4EB8">
      <w:pPr>
        <w:pStyle w:val="Content"/>
      </w:pPr>
    </w:p>
    <w:p w14:paraId="66FB5AEB" w14:textId="77777777" w:rsidR="00EA2173" w:rsidRDefault="00EA2173" w:rsidP="002E4EB8">
      <w:pPr>
        <w:pStyle w:val="Content"/>
      </w:pPr>
    </w:p>
    <w:p w14:paraId="35380E1D" w14:textId="77777777" w:rsidR="00EA2173" w:rsidRDefault="00EA2173" w:rsidP="002E4EB8">
      <w:pPr>
        <w:pStyle w:val="Content"/>
      </w:pPr>
    </w:p>
    <w:p w14:paraId="1725CA55" w14:textId="77777777" w:rsidR="00EA2173" w:rsidRDefault="00EA2173" w:rsidP="002E4EB8">
      <w:pPr>
        <w:pStyle w:val="Content"/>
      </w:pPr>
    </w:p>
    <w:p w14:paraId="02DCBDB3" w14:textId="77777777" w:rsidR="00EA2173" w:rsidRDefault="00EA2173" w:rsidP="002E4EB8">
      <w:pPr>
        <w:pStyle w:val="Content"/>
      </w:pPr>
    </w:p>
    <w:p w14:paraId="10F6F101" w14:textId="77777777" w:rsidR="00EA2173" w:rsidRDefault="00EA2173" w:rsidP="002E4EB8">
      <w:pPr>
        <w:pStyle w:val="Content"/>
      </w:pPr>
    </w:p>
    <w:p w14:paraId="4ABB16CD" w14:textId="77777777" w:rsidR="00EA2173" w:rsidRDefault="00EA2173" w:rsidP="002E4EB8">
      <w:pPr>
        <w:pStyle w:val="Content"/>
      </w:pPr>
    </w:p>
    <w:p w14:paraId="256AF961" w14:textId="77777777" w:rsidR="00EA2173" w:rsidRDefault="00EA2173" w:rsidP="002E4EB8">
      <w:pPr>
        <w:pStyle w:val="Content"/>
      </w:pPr>
    </w:p>
    <w:p w14:paraId="21740365" w14:textId="77777777" w:rsidR="00EA2173" w:rsidRDefault="00EA2173" w:rsidP="002E4EB8">
      <w:pPr>
        <w:pStyle w:val="Content"/>
      </w:pPr>
    </w:p>
    <w:p w14:paraId="40607857" w14:textId="77777777" w:rsidR="00EA2173" w:rsidRDefault="00EA2173" w:rsidP="002E4EB8">
      <w:pPr>
        <w:pStyle w:val="Content"/>
      </w:pPr>
    </w:p>
    <w:p w14:paraId="18458DD0" w14:textId="77777777" w:rsidR="00EA2173" w:rsidRDefault="00EA2173" w:rsidP="002E4EB8">
      <w:pPr>
        <w:pStyle w:val="Content"/>
      </w:pPr>
    </w:p>
    <w:p w14:paraId="1873C1CE" w14:textId="77777777" w:rsidR="00EA2173" w:rsidRDefault="00EA2173" w:rsidP="002E4EB8">
      <w:pPr>
        <w:pStyle w:val="Content"/>
      </w:pPr>
    </w:p>
    <w:p w14:paraId="1D53AF8F" w14:textId="77777777" w:rsidR="00EA2173" w:rsidRDefault="00EA2173" w:rsidP="002E4EB8">
      <w:pPr>
        <w:pStyle w:val="Content"/>
      </w:pPr>
    </w:p>
    <w:p w14:paraId="6916B6D5" w14:textId="77777777" w:rsidR="00EA2173" w:rsidRDefault="00EA2173" w:rsidP="002E4EB8">
      <w:pPr>
        <w:pStyle w:val="Content"/>
      </w:pPr>
    </w:p>
    <w:p w14:paraId="36A069C4" w14:textId="77777777" w:rsidR="00EA2173" w:rsidRDefault="00EA2173" w:rsidP="002E4EB8">
      <w:pPr>
        <w:pStyle w:val="Content"/>
      </w:pPr>
    </w:p>
    <w:p w14:paraId="7F835732" w14:textId="2C31C9D3" w:rsidR="00EA2173" w:rsidRDefault="00F443D9" w:rsidP="00EA2173">
      <w:pPr>
        <w:pStyle w:val="Title"/>
        <w:rPr>
          <w:rFonts w:asciiTheme="minorHAnsi" w:hAnsiTheme="minorHAnsi"/>
          <w:sz w:val="36"/>
          <w:szCs w:val="26"/>
        </w:rPr>
      </w:pPr>
      <w:r>
        <w:rPr>
          <w:rFonts w:asciiTheme="minorHAnsi" w:hAnsiTheme="minorHAnsi"/>
          <w:sz w:val="36"/>
          <w:szCs w:val="26"/>
        </w:rPr>
        <w:lastRenderedPageBreak/>
        <w:t>Logical Database</w:t>
      </w:r>
    </w:p>
    <w:p w14:paraId="7B884B00" w14:textId="77777777" w:rsidR="00F443D9" w:rsidRDefault="00F443D9" w:rsidP="00F443D9">
      <w:pPr>
        <w:pStyle w:val="Content"/>
      </w:pPr>
    </w:p>
    <w:p w14:paraId="67105521" w14:textId="270EBDBF" w:rsidR="00EA2173" w:rsidRDefault="00C20C63" w:rsidP="002E4EB8">
      <w:pPr>
        <w:pStyle w:val="Content"/>
      </w:pPr>
      <w:r w:rsidRPr="00C20C63">
        <w:t>The logical database design for the "Tourism of Nashik" project involves organizing the data into a series of tables, ensuring data integrity, and establishing relationships between tables. The design focuses on four main entities: Admins, Employees, Tour Assignments, and Users. Below is an outline of each table's structure, including primary keys, foreign keys, and data types.</w:t>
      </w:r>
    </w:p>
    <w:p w14:paraId="2D078179" w14:textId="77777777" w:rsidR="00C20C63" w:rsidRDefault="00C20C63" w:rsidP="002E4EB8">
      <w:pPr>
        <w:pStyle w:val="Content"/>
      </w:pPr>
    </w:p>
    <w:p w14:paraId="4443E956" w14:textId="1983C051" w:rsidR="002E4EB8" w:rsidRDefault="00C20C63" w:rsidP="00C05460">
      <w:pPr>
        <w:pStyle w:val="Content"/>
        <w:rPr>
          <w:b/>
          <w:bCs/>
        </w:rPr>
      </w:pPr>
      <w:r w:rsidRPr="00C20C63">
        <w:rPr>
          <w:b/>
          <w:bCs/>
        </w:rPr>
        <w:t>Tables and Relationships</w:t>
      </w:r>
    </w:p>
    <w:p w14:paraId="3144A0EB" w14:textId="77777777" w:rsidR="00C20C63" w:rsidRPr="00C20C63" w:rsidRDefault="00C20C63" w:rsidP="00C05460">
      <w:pPr>
        <w:pStyle w:val="Content"/>
        <w:rPr>
          <w:b/>
          <w:bCs/>
        </w:rPr>
      </w:pPr>
    </w:p>
    <w:p w14:paraId="597829AB" w14:textId="2517BD92" w:rsidR="002E4EB8" w:rsidRPr="00C20C63" w:rsidRDefault="00C20C63" w:rsidP="00C05460">
      <w:pPr>
        <w:pStyle w:val="Content"/>
        <w:rPr>
          <w:b/>
          <w:bCs/>
        </w:rPr>
      </w:pPr>
      <w:r w:rsidRPr="00C20C63">
        <w:rPr>
          <w:b/>
          <w:bCs/>
        </w:rPr>
        <w:t>Admin Table</w:t>
      </w:r>
    </w:p>
    <w:p w14:paraId="42D776FC" w14:textId="6A31E9B0" w:rsidR="00C20C63" w:rsidRDefault="00C20C63" w:rsidP="00C05460">
      <w:pPr>
        <w:pStyle w:val="Content"/>
      </w:pPr>
      <w:r>
        <w:t xml:space="preserve">    </w:t>
      </w:r>
      <w:r w:rsidRPr="00C20C63">
        <w:t>Stores information about administrators of the website.</w:t>
      </w:r>
    </w:p>
    <w:p w14:paraId="3F216C38" w14:textId="77777777" w:rsidR="000039B0" w:rsidRDefault="000039B0" w:rsidP="00C05460">
      <w:pPr>
        <w:pStyle w:val="Content"/>
      </w:pPr>
    </w:p>
    <w:tbl>
      <w:tblPr>
        <w:tblStyle w:val="GridTable1Light"/>
        <w:tblW w:w="0" w:type="auto"/>
        <w:tblLook w:val="04A0" w:firstRow="1" w:lastRow="0" w:firstColumn="1" w:lastColumn="0" w:noHBand="0" w:noVBand="1"/>
      </w:tblPr>
      <w:tblGrid>
        <w:gridCol w:w="3308"/>
        <w:gridCol w:w="3309"/>
        <w:gridCol w:w="3309"/>
      </w:tblGrid>
      <w:tr w:rsidR="00C20C63" w14:paraId="0A4A9990" w14:textId="77777777" w:rsidTr="00003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2DE7A571" w14:textId="254E365A" w:rsidR="00C20C63" w:rsidRDefault="000039B0" w:rsidP="00C05460">
            <w:pPr>
              <w:pStyle w:val="Content"/>
            </w:pPr>
            <w:r>
              <w:t>Column</w:t>
            </w:r>
          </w:p>
        </w:tc>
        <w:tc>
          <w:tcPr>
            <w:tcW w:w="3309" w:type="dxa"/>
          </w:tcPr>
          <w:p w14:paraId="2AC2B552" w14:textId="4EC92C48" w:rsidR="00C20C63" w:rsidRDefault="000039B0" w:rsidP="00C05460">
            <w:pPr>
              <w:pStyle w:val="Content"/>
              <w:cnfStyle w:val="100000000000" w:firstRow="1" w:lastRow="0" w:firstColumn="0" w:lastColumn="0" w:oddVBand="0" w:evenVBand="0" w:oddHBand="0" w:evenHBand="0" w:firstRowFirstColumn="0" w:firstRowLastColumn="0" w:lastRowFirstColumn="0" w:lastRowLastColumn="0"/>
            </w:pPr>
            <w:r>
              <w:t>Data Type</w:t>
            </w:r>
          </w:p>
        </w:tc>
        <w:tc>
          <w:tcPr>
            <w:tcW w:w="3309" w:type="dxa"/>
          </w:tcPr>
          <w:p w14:paraId="0AB2D964" w14:textId="62A6901D" w:rsidR="00C20C63" w:rsidRDefault="000039B0" w:rsidP="00C05460">
            <w:pPr>
              <w:pStyle w:val="Content"/>
              <w:cnfStyle w:val="100000000000" w:firstRow="1" w:lastRow="0" w:firstColumn="0" w:lastColumn="0" w:oddVBand="0" w:evenVBand="0" w:oddHBand="0" w:evenHBand="0" w:firstRowFirstColumn="0" w:firstRowLastColumn="0" w:lastRowFirstColumn="0" w:lastRowLastColumn="0"/>
            </w:pPr>
            <w:r>
              <w:t>Description</w:t>
            </w:r>
          </w:p>
        </w:tc>
      </w:tr>
      <w:tr w:rsidR="00C20C63" w14:paraId="7F6865D4" w14:textId="77777777" w:rsidTr="000039B0">
        <w:tc>
          <w:tcPr>
            <w:cnfStyle w:val="001000000000" w:firstRow="0" w:lastRow="0" w:firstColumn="1" w:lastColumn="0" w:oddVBand="0" w:evenVBand="0" w:oddHBand="0" w:evenHBand="0" w:firstRowFirstColumn="0" w:firstRowLastColumn="0" w:lastRowFirstColumn="0" w:lastRowLastColumn="0"/>
            <w:tcW w:w="3308" w:type="dxa"/>
          </w:tcPr>
          <w:p w14:paraId="6AF1E0AF" w14:textId="5FE5349B" w:rsidR="00C20C63" w:rsidRDefault="000039B0" w:rsidP="00C05460">
            <w:pPr>
              <w:pStyle w:val="Content"/>
            </w:pPr>
            <w:r>
              <w:t>id</w:t>
            </w:r>
          </w:p>
        </w:tc>
        <w:tc>
          <w:tcPr>
            <w:tcW w:w="3309" w:type="dxa"/>
          </w:tcPr>
          <w:p w14:paraId="5C457C54" w14:textId="52366B86" w:rsidR="00C20C63" w:rsidRDefault="000039B0" w:rsidP="00C05460">
            <w:pPr>
              <w:pStyle w:val="Content"/>
              <w:cnfStyle w:val="000000000000" w:firstRow="0" w:lastRow="0" w:firstColumn="0" w:lastColumn="0" w:oddVBand="0" w:evenVBand="0" w:oddHBand="0" w:evenHBand="0" w:firstRowFirstColumn="0" w:firstRowLastColumn="0" w:lastRowFirstColumn="0" w:lastRowLastColumn="0"/>
            </w:pPr>
            <w:proofErr w:type="gramStart"/>
            <w:r>
              <w:t>INT(</w:t>
            </w:r>
            <w:proofErr w:type="gramEnd"/>
            <w:r>
              <w:t>22)</w:t>
            </w:r>
          </w:p>
        </w:tc>
        <w:tc>
          <w:tcPr>
            <w:tcW w:w="3309" w:type="dxa"/>
          </w:tcPr>
          <w:p w14:paraId="70BF8BF0" w14:textId="026FB937" w:rsidR="00C20C63" w:rsidRDefault="000039B0" w:rsidP="00C05460">
            <w:pPr>
              <w:pStyle w:val="Content"/>
              <w:cnfStyle w:val="000000000000" w:firstRow="0" w:lastRow="0" w:firstColumn="0" w:lastColumn="0" w:oddVBand="0" w:evenVBand="0" w:oddHBand="0" w:evenHBand="0" w:firstRowFirstColumn="0" w:firstRowLastColumn="0" w:lastRowFirstColumn="0" w:lastRowLastColumn="0"/>
            </w:pPr>
            <w:r>
              <w:t>Primary Key</w:t>
            </w:r>
          </w:p>
        </w:tc>
      </w:tr>
      <w:tr w:rsidR="00C20C63" w14:paraId="46C45016" w14:textId="77777777" w:rsidTr="000039B0">
        <w:tc>
          <w:tcPr>
            <w:cnfStyle w:val="001000000000" w:firstRow="0" w:lastRow="0" w:firstColumn="1" w:lastColumn="0" w:oddVBand="0" w:evenVBand="0" w:oddHBand="0" w:evenHBand="0" w:firstRowFirstColumn="0" w:firstRowLastColumn="0" w:lastRowFirstColumn="0" w:lastRowLastColumn="0"/>
            <w:tcW w:w="3308" w:type="dxa"/>
          </w:tcPr>
          <w:p w14:paraId="631768BB" w14:textId="7D22E839" w:rsidR="00C20C63" w:rsidRDefault="000039B0" w:rsidP="00C05460">
            <w:pPr>
              <w:pStyle w:val="Content"/>
            </w:pPr>
            <w:proofErr w:type="spellStart"/>
            <w:r>
              <w:t>aname</w:t>
            </w:r>
            <w:proofErr w:type="spellEnd"/>
          </w:p>
        </w:tc>
        <w:tc>
          <w:tcPr>
            <w:tcW w:w="3309" w:type="dxa"/>
          </w:tcPr>
          <w:p w14:paraId="1419AB5F" w14:textId="1C98050C" w:rsidR="00C20C63" w:rsidRDefault="000039B0" w:rsidP="00C05460">
            <w:pPr>
              <w:pStyle w:val="Content"/>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3309" w:type="dxa"/>
          </w:tcPr>
          <w:p w14:paraId="37D02265" w14:textId="7997E48A" w:rsidR="00C20C63" w:rsidRDefault="000039B0" w:rsidP="00C05460">
            <w:pPr>
              <w:pStyle w:val="Content"/>
              <w:cnfStyle w:val="000000000000" w:firstRow="0" w:lastRow="0" w:firstColumn="0" w:lastColumn="0" w:oddVBand="0" w:evenVBand="0" w:oddHBand="0" w:evenHBand="0" w:firstRowFirstColumn="0" w:firstRowLastColumn="0" w:lastRowFirstColumn="0" w:lastRowLastColumn="0"/>
            </w:pPr>
            <w:r>
              <w:t>Admin username</w:t>
            </w:r>
          </w:p>
        </w:tc>
      </w:tr>
      <w:tr w:rsidR="00C20C63" w14:paraId="006A31DF" w14:textId="77777777" w:rsidTr="000039B0">
        <w:tc>
          <w:tcPr>
            <w:cnfStyle w:val="001000000000" w:firstRow="0" w:lastRow="0" w:firstColumn="1" w:lastColumn="0" w:oddVBand="0" w:evenVBand="0" w:oddHBand="0" w:evenHBand="0" w:firstRowFirstColumn="0" w:firstRowLastColumn="0" w:lastRowFirstColumn="0" w:lastRowLastColumn="0"/>
            <w:tcW w:w="3308" w:type="dxa"/>
          </w:tcPr>
          <w:p w14:paraId="74413C32" w14:textId="5B3416B1" w:rsidR="00C20C63" w:rsidRDefault="000039B0" w:rsidP="00C05460">
            <w:pPr>
              <w:pStyle w:val="Content"/>
            </w:pPr>
            <w:proofErr w:type="spellStart"/>
            <w:r>
              <w:t>apass</w:t>
            </w:r>
            <w:proofErr w:type="spellEnd"/>
          </w:p>
        </w:tc>
        <w:tc>
          <w:tcPr>
            <w:tcW w:w="3309" w:type="dxa"/>
          </w:tcPr>
          <w:p w14:paraId="05AF5310" w14:textId="5FF63C69" w:rsidR="00C20C63" w:rsidRDefault="000039B0" w:rsidP="00C05460">
            <w:pPr>
              <w:pStyle w:val="Content"/>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250)</w:t>
            </w:r>
          </w:p>
        </w:tc>
        <w:tc>
          <w:tcPr>
            <w:tcW w:w="3309" w:type="dxa"/>
          </w:tcPr>
          <w:p w14:paraId="32123AE5" w14:textId="4AA08EFC" w:rsidR="00C20C63" w:rsidRDefault="000039B0" w:rsidP="000039B0">
            <w:pPr>
              <w:pStyle w:val="Content"/>
              <w:tabs>
                <w:tab w:val="left" w:pos="2196"/>
              </w:tabs>
              <w:cnfStyle w:val="000000000000" w:firstRow="0" w:lastRow="0" w:firstColumn="0" w:lastColumn="0" w:oddVBand="0" w:evenVBand="0" w:oddHBand="0" w:evenHBand="0" w:firstRowFirstColumn="0" w:firstRowLastColumn="0" w:lastRowFirstColumn="0" w:lastRowLastColumn="0"/>
            </w:pPr>
            <w:r>
              <w:t>Admin password</w:t>
            </w:r>
            <w:r>
              <w:tab/>
            </w:r>
          </w:p>
        </w:tc>
      </w:tr>
      <w:tr w:rsidR="00C20C63" w14:paraId="40BA0E69" w14:textId="77777777" w:rsidTr="000039B0">
        <w:tc>
          <w:tcPr>
            <w:cnfStyle w:val="001000000000" w:firstRow="0" w:lastRow="0" w:firstColumn="1" w:lastColumn="0" w:oddVBand="0" w:evenVBand="0" w:oddHBand="0" w:evenHBand="0" w:firstRowFirstColumn="0" w:firstRowLastColumn="0" w:lastRowFirstColumn="0" w:lastRowLastColumn="0"/>
            <w:tcW w:w="3308" w:type="dxa"/>
          </w:tcPr>
          <w:p w14:paraId="0507E0DA" w14:textId="69F86D2D" w:rsidR="00C20C63" w:rsidRDefault="000039B0" w:rsidP="00C05460">
            <w:pPr>
              <w:pStyle w:val="Content"/>
            </w:pPr>
            <w:r>
              <w:t>date</w:t>
            </w:r>
          </w:p>
        </w:tc>
        <w:tc>
          <w:tcPr>
            <w:tcW w:w="3309" w:type="dxa"/>
          </w:tcPr>
          <w:p w14:paraId="1A49BE73" w14:textId="458EC808" w:rsidR="00C20C63" w:rsidRDefault="000039B0" w:rsidP="00C05460">
            <w:pPr>
              <w:pStyle w:val="Content"/>
              <w:cnfStyle w:val="000000000000" w:firstRow="0" w:lastRow="0" w:firstColumn="0" w:lastColumn="0" w:oddVBand="0" w:evenVBand="0" w:oddHBand="0" w:evenHBand="0" w:firstRowFirstColumn="0" w:firstRowLastColumn="0" w:lastRowFirstColumn="0" w:lastRowLastColumn="0"/>
            </w:pPr>
            <w:r>
              <w:t>DATE</w:t>
            </w:r>
          </w:p>
        </w:tc>
        <w:tc>
          <w:tcPr>
            <w:tcW w:w="3309" w:type="dxa"/>
          </w:tcPr>
          <w:p w14:paraId="1A1C0A0B" w14:textId="37D4CE5E" w:rsidR="00C20C63" w:rsidRDefault="000039B0" w:rsidP="00C05460">
            <w:pPr>
              <w:pStyle w:val="Content"/>
              <w:cnfStyle w:val="000000000000" w:firstRow="0" w:lastRow="0" w:firstColumn="0" w:lastColumn="0" w:oddVBand="0" w:evenVBand="0" w:oddHBand="0" w:evenHBand="0" w:firstRowFirstColumn="0" w:firstRowLastColumn="0" w:lastRowFirstColumn="0" w:lastRowLastColumn="0"/>
            </w:pPr>
            <w:r>
              <w:t>Date of record creation</w:t>
            </w:r>
          </w:p>
        </w:tc>
      </w:tr>
    </w:tbl>
    <w:p w14:paraId="61A709D1" w14:textId="77777777" w:rsidR="00C20C63" w:rsidRDefault="00C20C63" w:rsidP="00C05460">
      <w:pPr>
        <w:pStyle w:val="Content"/>
      </w:pPr>
    </w:p>
    <w:p w14:paraId="6703D809" w14:textId="15D7DC8C" w:rsidR="00C20C63" w:rsidRDefault="000039B0" w:rsidP="00C05460">
      <w:pPr>
        <w:pStyle w:val="Content"/>
        <w:rPr>
          <w:b/>
          <w:bCs/>
        </w:rPr>
      </w:pPr>
      <w:r w:rsidRPr="000039B0">
        <w:rPr>
          <w:b/>
          <w:bCs/>
        </w:rPr>
        <w:t>Emp Table</w:t>
      </w:r>
    </w:p>
    <w:p w14:paraId="1ED51E1F" w14:textId="07DB9542" w:rsidR="000039B0" w:rsidRDefault="000039B0" w:rsidP="00C05460">
      <w:pPr>
        <w:pStyle w:val="Content"/>
      </w:pPr>
      <w:r>
        <w:t xml:space="preserve">    </w:t>
      </w:r>
      <w:r w:rsidRPr="000039B0">
        <w:t>Stores information about employees (tour guides).</w:t>
      </w:r>
    </w:p>
    <w:tbl>
      <w:tblPr>
        <w:tblStyle w:val="GridTable1Light"/>
        <w:tblW w:w="0" w:type="auto"/>
        <w:tblLook w:val="04A0" w:firstRow="1" w:lastRow="0" w:firstColumn="1" w:lastColumn="0" w:noHBand="0" w:noVBand="1"/>
      </w:tblPr>
      <w:tblGrid>
        <w:gridCol w:w="3308"/>
        <w:gridCol w:w="3309"/>
        <w:gridCol w:w="3309"/>
      </w:tblGrid>
      <w:tr w:rsidR="000039B0" w14:paraId="5A95965A" w14:textId="77777777" w:rsidTr="00AF41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295D1438" w14:textId="3D32F3EC" w:rsidR="000039B0" w:rsidRDefault="000039B0" w:rsidP="00C05460">
            <w:pPr>
              <w:pStyle w:val="Content"/>
            </w:pPr>
            <w:r>
              <w:t>Column</w:t>
            </w:r>
          </w:p>
        </w:tc>
        <w:tc>
          <w:tcPr>
            <w:tcW w:w="3309" w:type="dxa"/>
          </w:tcPr>
          <w:p w14:paraId="72DD687B" w14:textId="1BC7E234" w:rsidR="000039B0" w:rsidRDefault="000039B0" w:rsidP="00C05460">
            <w:pPr>
              <w:pStyle w:val="Content"/>
              <w:cnfStyle w:val="100000000000" w:firstRow="1" w:lastRow="0" w:firstColumn="0" w:lastColumn="0" w:oddVBand="0" w:evenVBand="0" w:oddHBand="0" w:evenHBand="0" w:firstRowFirstColumn="0" w:firstRowLastColumn="0" w:lastRowFirstColumn="0" w:lastRowLastColumn="0"/>
            </w:pPr>
            <w:r>
              <w:t xml:space="preserve">Data Type </w:t>
            </w:r>
          </w:p>
        </w:tc>
        <w:tc>
          <w:tcPr>
            <w:tcW w:w="3309" w:type="dxa"/>
          </w:tcPr>
          <w:p w14:paraId="32FE231B" w14:textId="5B5CEFF1" w:rsidR="000039B0" w:rsidRDefault="000039B0" w:rsidP="00C05460">
            <w:pPr>
              <w:pStyle w:val="Content"/>
              <w:cnfStyle w:val="100000000000" w:firstRow="1" w:lastRow="0" w:firstColumn="0" w:lastColumn="0" w:oddVBand="0" w:evenVBand="0" w:oddHBand="0" w:evenHBand="0" w:firstRowFirstColumn="0" w:firstRowLastColumn="0" w:lastRowFirstColumn="0" w:lastRowLastColumn="0"/>
            </w:pPr>
            <w:r>
              <w:t>Description</w:t>
            </w:r>
          </w:p>
        </w:tc>
      </w:tr>
      <w:tr w:rsidR="000039B0" w14:paraId="1179513B" w14:textId="77777777" w:rsidTr="00AF4150">
        <w:tc>
          <w:tcPr>
            <w:cnfStyle w:val="001000000000" w:firstRow="0" w:lastRow="0" w:firstColumn="1" w:lastColumn="0" w:oddVBand="0" w:evenVBand="0" w:oddHBand="0" w:evenHBand="0" w:firstRowFirstColumn="0" w:firstRowLastColumn="0" w:lastRowFirstColumn="0" w:lastRowLastColumn="0"/>
            <w:tcW w:w="3308" w:type="dxa"/>
          </w:tcPr>
          <w:p w14:paraId="37B5E8D7" w14:textId="5C9A83FD" w:rsidR="000039B0" w:rsidRDefault="000039B0" w:rsidP="00C05460">
            <w:pPr>
              <w:pStyle w:val="Content"/>
            </w:pPr>
            <w:proofErr w:type="spellStart"/>
            <w:r>
              <w:t>emp_id</w:t>
            </w:r>
            <w:proofErr w:type="spellEnd"/>
          </w:p>
        </w:tc>
        <w:tc>
          <w:tcPr>
            <w:tcW w:w="3309" w:type="dxa"/>
          </w:tcPr>
          <w:p w14:paraId="58B25A65" w14:textId="40E54A62" w:rsidR="000039B0" w:rsidRDefault="000039B0" w:rsidP="00C05460">
            <w:pPr>
              <w:pStyle w:val="Content"/>
              <w:cnfStyle w:val="000000000000" w:firstRow="0" w:lastRow="0" w:firstColumn="0" w:lastColumn="0" w:oddVBand="0" w:evenVBand="0" w:oddHBand="0" w:evenHBand="0" w:firstRowFirstColumn="0" w:firstRowLastColumn="0" w:lastRowFirstColumn="0" w:lastRowLastColumn="0"/>
            </w:pPr>
            <w:proofErr w:type="gramStart"/>
            <w:r>
              <w:t>INT</w:t>
            </w:r>
            <w:r w:rsidR="00DD6015">
              <w:t>(</w:t>
            </w:r>
            <w:proofErr w:type="gramEnd"/>
            <w:r w:rsidR="00DD6015">
              <w:t>22)</w:t>
            </w:r>
          </w:p>
        </w:tc>
        <w:tc>
          <w:tcPr>
            <w:tcW w:w="3309" w:type="dxa"/>
          </w:tcPr>
          <w:p w14:paraId="4D42A9CF" w14:textId="0E92EEBA" w:rsidR="000039B0" w:rsidRDefault="00DD6015" w:rsidP="00C05460">
            <w:pPr>
              <w:pStyle w:val="Content"/>
              <w:cnfStyle w:val="000000000000" w:firstRow="0" w:lastRow="0" w:firstColumn="0" w:lastColumn="0" w:oddVBand="0" w:evenVBand="0" w:oddHBand="0" w:evenHBand="0" w:firstRowFirstColumn="0" w:firstRowLastColumn="0" w:lastRowFirstColumn="0" w:lastRowLastColumn="0"/>
            </w:pPr>
            <w:r>
              <w:t>Primary Key</w:t>
            </w:r>
          </w:p>
        </w:tc>
      </w:tr>
      <w:tr w:rsidR="000039B0" w14:paraId="338BD1AD" w14:textId="77777777" w:rsidTr="00AF4150">
        <w:tc>
          <w:tcPr>
            <w:cnfStyle w:val="001000000000" w:firstRow="0" w:lastRow="0" w:firstColumn="1" w:lastColumn="0" w:oddVBand="0" w:evenVBand="0" w:oddHBand="0" w:evenHBand="0" w:firstRowFirstColumn="0" w:firstRowLastColumn="0" w:lastRowFirstColumn="0" w:lastRowLastColumn="0"/>
            <w:tcW w:w="3308" w:type="dxa"/>
          </w:tcPr>
          <w:p w14:paraId="762DEE8A" w14:textId="3E90A500" w:rsidR="000039B0" w:rsidRDefault="000039B0" w:rsidP="00C05460">
            <w:pPr>
              <w:pStyle w:val="Content"/>
            </w:pPr>
            <w:proofErr w:type="spellStart"/>
            <w:r>
              <w:t>emp_name</w:t>
            </w:r>
            <w:proofErr w:type="spellEnd"/>
          </w:p>
        </w:tc>
        <w:tc>
          <w:tcPr>
            <w:tcW w:w="3309" w:type="dxa"/>
          </w:tcPr>
          <w:p w14:paraId="5B25277B" w14:textId="5F0F2D08" w:rsidR="000039B0" w:rsidRDefault="00DD6015" w:rsidP="00C05460">
            <w:pPr>
              <w:pStyle w:val="Content"/>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70)</w:t>
            </w:r>
          </w:p>
        </w:tc>
        <w:tc>
          <w:tcPr>
            <w:tcW w:w="3309" w:type="dxa"/>
          </w:tcPr>
          <w:p w14:paraId="3B68838F" w14:textId="5221BEEE" w:rsidR="000039B0" w:rsidRDefault="00DD6015" w:rsidP="00C05460">
            <w:pPr>
              <w:pStyle w:val="Content"/>
              <w:cnfStyle w:val="000000000000" w:firstRow="0" w:lastRow="0" w:firstColumn="0" w:lastColumn="0" w:oddVBand="0" w:evenVBand="0" w:oddHBand="0" w:evenHBand="0" w:firstRowFirstColumn="0" w:firstRowLastColumn="0" w:lastRowFirstColumn="0" w:lastRowLastColumn="0"/>
            </w:pPr>
            <w:r>
              <w:t>Employee name</w:t>
            </w:r>
          </w:p>
        </w:tc>
      </w:tr>
      <w:tr w:rsidR="000039B0" w14:paraId="22753E0A" w14:textId="77777777" w:rsidTr="00AF4150">
        <w:tc>
          <w:tcPr>
            <w:cnfStyle w:val="001000000000" w:firstRow="0" w:lastRow="0" w:firstColumn="1" w:lastColumn="0" w:oddVBand="0" w:evenVBand="0" w:oddHBand="0" w:evenHBand="0" w:firstRowFirstColumn="0" w:firstRowLastColumn="0" w:lastRowFirstColumn="0" w:lastRowLastColumn="0"/>
            <w:tcW w:w="3308" w:type="dxa"/>
          </w:tcPr>
          <w:p w14:paraId="15F7B3B1" w14:textId="5299219B" w:rsidR="000039B0" w:rsidRDefault="000039B0" w:rsidP="00C05460">
            <w:pPr>
              <w:pStyle w:val="Content"/>
            </w:pPr>
            <w:proofErr w:type="spellStart"/>
            <w:r>
              <w:t>emp_email</w:t>
            </w:r>
            <w:proofErr w:type="spellEnd"/>
          </w:p>
        </w:tc>
        <w:tc>
          <w:tcPr>
            <w:tcW w:w="3309" w:type="dxa"/>
          </w:tcPr>
          <w:p w14:paraId="5AB5389C" w14:textId="1F0C0C5B" w:rsidR="000039B0" w:rsidRDefault="00DD6015" w:rsidP="00C05460">
            <w:pPr>
              <w:pStyle w:val="Content"/>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70)</w:t>
            </w:r>
          </w:p>
        </w:tc>
        <w:tc>
          <w:tcPr>
            <w:tcW w:w="3309" w:type="dxa"/>
          </w:tcPr>
          <w:p w14:paraId="7549920F" w14:textId="3CAE3424" w:rsidR="000039B0" w:rsidRDefault="00DD6015" w:rsidP="00C05460">
            <w:pPr>
              <w:pStyle w:val="Content"/>
              <w:cnfStyle w:val="000000000000" w:firstRow="0" w:lastRow="0" w:firstColumn="0" w:lastColumn="0" w:oddVBand="0" w:evenVBand="0" w:oddHBand="0" w:evenHBand="0" w:firstRowFirstColumn="0" w:firstRowLastColumn="0" w:lastRowFirstColumn="0" w:lastRowLastColumn="0"/>
            </w:pPr>
            <w:r>
              <w:t>Employee email</w:t>
            </w:r>
          </w:p>
        </w:tc>
      </w:tr>
      <w:tr w:rsidR="000039B0" w14:paraId="1FB53AEC" w14:textId="77777777" w:rsidTr="00AF4150">
        <w:tc>
          <w:tcPr>
            <w:cnfStyle w:val="001000000000" w:firstRow="0" w:lastRow="0" w:firstColumn="1" w:lastColumn="0" w:oddVBand="0" w:evenVBand="0" w:oddHBand="0" w:evenHBand="0" w:firstRowFirstColumn="0" w:firstRowLastColumn="0" w:lastRowFirstColumn="0" w:lastRowLastColumn="0"/>
            <w:tcW w:w="3308" w:type="dxa"/>
          </w:tcPr>
          <w:p w14:paraId="06D9D164" w14:textId="2ACF9A27" w:rsidR="000039B0" w:rsidRDefault="000039B0" w:rsidP="00C05460">
            <w:pPr>
              <w:pStyle w:val="Content"/>
            </w:pPr>
            <w:proofErr w:type="spellStart"/>
            <w:r>
              <w:t>emp_phone</w:t>
            </w:r>
            <w:proofErr w:type="spellEnd"/>
          </w:p>
        </w:tc>
        <w:tc>
          <w:tcPr>
            <w:tcW w:w="3309" w:type="dxa"/>
          </w:tcPr>
          <w:p w14:paraId="6D428EF1" w14:textId="0A831FE4" w:rsidR="000039B0" w:rsidRDefault="00DD6015" w:rsidP="00C05460">
            <w:pPr>
              <w:pStyle w:val="Content"/>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70)</w:t>
            </w:r>
          </w:p>
        </w:tc>
        <w:tc>
          <w:tcPr>
            <w:tcW w:w="3309" w:type="dxa"/>
          </w:tcPr>
          <w:p w14:paraId="2D72946F" w14:textId="6683227F" w:rsidR="000039B0" w:rsidRDefault="00DD6015" w:rsidP="00C05460">
            <w:pPr>
              <w:pStyle w:val="Content"/>
              <w:cnfStyle w:val="000000000000" w:firstRow="0" w:lastRow="0" w:firstColumn="0" w:lastColumn="0" w:oddVBand="0" w:evenVBand="0" w:oddHBand="0" w:evenHBand="0" w:firstRowFirstColumn="0" w:firstRowLastColumn="0" w:lastRowFirstColumn="0" w:lastRowLastColumn="0"/>
            </w:pPr>
            <w:r>
              <w:t>Employee phone</w:t>
            </w:r>
          </w:p>
        </w:tc>
      </w:tr>
      <w:tr w:rsidR="000039B0" w14:paraId="2A63B329" w14:textId="77777777" w:rsidTr="00AF4150">
        <w:tc>
          <w:tcPr>
            <w:cnfStyle w:val="001000000000" w:firstRow="0" w:lastRow="0" w:firstColumn="1" w:lastColumn="0" w:oddVBand="0" w:evenVBand="0" w:oddHBand="0" w:evenHBand="0" w:firstRowFirstColumn="0" w:firstRowLastColumn="0" w:lastRowFirstColumn="0" w:lastRowLastColumn="0"/>
            <w:tcW w:w="3308" w:type="dxa"/>
          </w:tcPr>
          <w:p w14:paraId="06A225FC" w14:textId="2A54041D" w:rsidR="000039B0" w:rsidRDefault="000039B0" w:rsidP="00C05460">
            <w:pPr>
              <w:pStyle w:val="Content"/>
            </w:pPr>
            <w:proofErr w:type="spellStart"/>
            <w:r>
              <w:t>emp_type</w:t>
            </w:r>
            <w:proofErr w:type="spellEnd"/>
          </w:p>
        </w:tc>
        <w:tc>
          <w:tcPr>
            <w:tcW w:w="3309" w:type="dxa"/>
          </w:tcPr>
          <w:p w14:paraId="1597FB82" w14:textId="6652C87D" w:rsidR="000039B0" w:rsidRDefault="00DD6015" w:rsidP="00C05460">
            <w:pPr>
              <w:pStyle w:val="Content"/>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70)</w:t>
            </w:r>
          </w:p>
        </w:tc>
        <w:tc>
          <w:tcPr>
            <w:tcW w:w="3309" w:type="dxa"/>
          </w:tcPr>
          <w:p w14:paraId="02985E3B" w14:textId="1A72BC0D" w:rsidR="000039B0" w:rsidRDefault="00DD6015" w:rsidP="00C05460">
            <w:pPr>
              <w:pStyle w:val="Content"/>
              <w:cnfStyle w:val="000000000000" w:firstRow="0" w:lastRow="0" w:firstColumn="0" w:lastColumn="0" w:oddVBand="0" w:evenVBand="0" w:oddHBand="0" w:evenHBand="0" w:firstRowFirstColumn="0" w:firstRowLastColumn="0" w:lastRowFirstColumn="0" w:lastRowLastColumn="0"/>
            </w:pPr>
            <w:r>
              <w:t>Employee type</w:t>
            </w:r>
          </w:p>
        </w:tc>
      </w:tr>
      <w:tr w:rsidR="000039B0" w14:paraId="46CFB56D" w14:textId="77777777" w:rsidTr="00AF4150">
        <w:tc>
          <w:tcPr>
            <w:cnfStyle w:val="001000000000" w:firstRow="0" w:lastRow="0" w:firstColumn="1" w:lastColumn="0" w:oddVBand="0" w:evenVBand="0" w:oddHBand="0" w:evenHBand="0" w:firstRowFirstColumn="0" w:firstRowLastColumn="0" w:lastRowFirstColumn="0" w:lastRowLastColumn="0"/>
            <w:tcW w:w="3308" w:type="dxa"/>
          </w:tcPr>
          <w:p w14:paraId="4DDCE870" w14:textId="0DAF9638" w:rsidR="000039B0" w:rsidRDefault="000039B0" w:rsidP="00C05460">
            <w:pPr>
              <w:pStyle w:val="Content"/>
            </w:pPr>
            <w:proofErr w:type="spellStart"/>
            <w:r>
              <w:t>emp_age</w:t>
            </w:r>
            <w:proofErr w:type="spellEnd"/>
          </w:p>
        </w:tc>
        <w:tc>
          <w:tcPr>
            <w:tcW w:w="3309" w:type="dxa"/>
          </w:tcPr>
          <w:p w14:paraId="2ECDF88A" w14:textId="406F3444" w:rsidR="000039B0" w:rsidRDefault="00DD6015" w:rsidP="00C05460">
            <w:pPr>
              <w:pStyle w:val="Content"/>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70)</w:t>
            </w:r>
          </w:p>
        </w:tc>
        <w:tc>
          <w:tcPr>
            <w:tcW w:w="3309" w:type="dxa"/>
          </w:tcPr>
          <w:p w14:paraId="2EC49688" w14:textId="73046D37" w:rsidR="000039B0" w:rsidRDefault="00DD6015" w:rsidP="00C05460">
            <w:pPr>
              <w:pStyle w:val="Content"/>
              <w:cnfStyle w:val="000000000000" w:firstRow="0" w:lastRow="0" w:firstColumn="0" w:lastColumn="0" w:oddVBand="0" w:evenVBand="0" w:oddHBand="0" w:evenHBand="0" w:firstRowFirstColumn="0" w:firstRowLastColumn="0" w:lastRowFirstColumn="0" w:lastRowLastColumn="0"/>
            </w:pPr>
            <w:r>
              <w:t>Employee age</w:t>
            </w:r>
          </w:p>
        </w:tc>
      </w:tr>
      <w:tr w:rsidR="000039B0" w14:paraId="60C7FC50" w14:textId="77777777" w:rsidTr="00AF4150">
        <w:tc>
          <w:tcPr>
            <w:cnfStyle w:val="001000000000" w:firstRow="0" w:lastRow="0" w:firstColumn="1" w:lastColumn="0" w:oddVBand="0" w:evenVBand="0" w:oddHBand="0" w:evenHBand="0" w:firstRowFirstColumn="0" w:firstRowLastColumn="0" w:lastRowFirstColumn="0" w:lastRowLastColumn="0"/>
            <w:tcW w:w="3308" w:type="dxa"/>
          </w:tcPr>
          <w:p w14:paraId="296FDE28" w14:textId="1FBF9E86" w:rsidR="000039B0" w:rsidRDefault="000039B0" w:rsidP="00C05460">
            <w:pPr>
              <w:pStyle w:val="Content"/>
            </w:pPr>
            <w:proofErr w:type="spellStart"/>
            <w:r>
              <w:t>emp_gender</w:t>
            </w:r>
            <w:proofErr w:type="spellEnd"/>
          </w:p>
        </w:tc>
        <w:tc>
          <w:tcPr>
            <w:tcW w:w="3309" w:type="dxa"/>
          </w:tcPr>
          <w:p w14:paraId="43AA69EA" w14:textId="278A9D45" w:rsidR="000039B0" w:rsidRDefault="00DD6015" w:rsidP="00C05460">
            <w:pPr>
              <w:pStyle w:val="Content"/>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70)</w:t>
            </w:r>
          </w:p>
        </w:tc>
        <w:tc>
          <w:tcPr>
            <w:tcW w:w="3309" w:type="dxa"/>
          </w:tcPr>
          <w:p w14:paraId="7BAE177C" w14:textId="1E46D7EC" w:rsidR="000039B0" w:rsidRDefault="00DD6015" w:rsidP="00C05460">
            <w:pPr>
              <w:pStyle w:val="Content"/>
              <w:cnfStyle w:val="000000000000" w:firstRow="0" w:lastRow="0" w:firstColumn="0" w:lastColumn="0" w:oddVBand="0" w:evenVBand="0" w:oddHBand="0" w:evenHBand="0" w:firstRowFirstColumn="0" w:firstRowLastColumn="0" w:lastRowFirstColumn="0" w:lastRowLastColumn="0"/>
            </w:pPr>
            <w:r>
              <w:t>Employee gender</w:t>
            </w:r>
          </w:p>
        </w:tc>
      </w:tr>
      <w:tr w:rsidR="000039B0" w14:paraId="68666518" w14:textId="77777777" w:rsidTr="00AF4150">
        <w:tc>
          <w:tcPr>
            <w:cnfStyle w:val="001000000000" w:firstRow="0" w:lastRow="0" w:firstColumn="1" w:lastColumn="0" w:oddVBand="0" w:evenVBand="0" w:oddHBand="0" w:evenHBand="0" w:firstRowFirstColumn="0" w:firstRowLastColumn="0" w:lastRowFirstColumn="0" w:lastRowLastColumn="0"/>
            <w:tcW w:w="3308" w:type="dxa"/>
          </w:tcPr>
          <w:p w14:paraId="73276419" w14:textId="0CD9588B" w:rsidR="000039B0" w:rsidRDefault="000039B0" w:rsidP="00C05460">
            <w:pPr>
              <w:pStyle w:val="Content"/>
            </w:pPr>
            <w:proofErr w:type="spellStart"/>
            <w:r>
              <w:t>emp_pass</w:t>
            </w:r>
            <w:proofErr w:type="spellEnd"/>
          </w:p>
        </w:tc>
        <w:tc>
          <w:tcPr>
            <w:tcW w:w="3309" w:type="dxa"/>
          </w:tcPr>
          <w:p w14:paraId="49380785" w14:textId="5C850691" w:rsidR="000039B0" w:rsidRDefault="00DD6015" w:rsidP="00C05460">
            <w:pPr>
              <w:pStyle w:val="Content"/>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270)</w:t>
            </w:r>
          </w:p>
        </w:tc>
        <w:tc>
          <w:tcPr>
            <w:tcW w:w="3309" w:type="dxa"/>
          </w:tcPr>
          <w:p w14:paraId="05855DA6" w14:textId="71505166" w:rsidR="000039B0" w:rsidRDefault="00DD6015" w:rsidP="00C05460">
            <w:pPr>
              <w:pStyle w:val="Content"/>
              <w:cnfStyle w:val="000000000000" w:firstRow="0" w:lastRow="0" w:firstColumn="0" w:lastColumn="0" w:oddVBand="0" w:evenVBand="0" w:oddHBand="0" w:evenHBand="0" w:firstRowFirstColumn="0" w:firstRowLastColumn="0" w:lastRowFirstColumn="0" w:lastRowLastColumn="0"/>
            </w:pPr>
            <w:r>
              <w:t>Employee password</w:t>
            </w:r>
          </w:p>
        </w:tc>
      </w:tr>
      <w:tr w:rsidR="000039B0" w14:paraId="27F7E7F0" w14:textId="77777777" w:rsidTr="00AF4150">
        <w:tc>
          <w:tcPr>
            <w:cnfStyle w:val="001000000000" w:firstRow="0" w:lastRow="0" w:firstColumn="1" w:lastColumn="0" w:oddVBand="0" w:evenVBand="0" w:oddHBand="0" w:evenHBand="0" w:firstRowFirstColumn="0" w:firstRowLastColumn="0" w:lastRowFirstColumn="0" w:lastRowLastColumn="0"/>
            <w:tcW w:w="3308" w:type="dxa"/>
          </w:tcPr>
          <w:p w14:paraId="3B4147F9" w14:textId="28E0C0C3" w:rsidR="000039B0" w:rsidRDefault="000039B0" w:rsidP="00C05460">
            <w:pPr>
              <w:pStyle w:val="Content"/>
            </w:pPr>
            <w:proofErr w:type="spellStart"/>
            <w:r>
              <w:t>emp_date</w:t>
            </w:r>
            <w:proofErr w:type="spellEnd"/>
          </w:p>
        </w:tc>
        <w:tc>
          <w:tcPr>
            <w:tcW w:w="3309" w:type="dxa"/>
          </w:tcPr>
          <w:p w14:paraId="5272F7C5" w14:textId="335625A3" w:rsidR="000039B0" w:rsidRDefault="00DD6015" w:rsidP="00C05460">
            <w:pPr>
              <w:pStyle w:val="Content"/>
              <w:cnfStyle w:val="000000000000" w:firstRow="0" w:lastRow="0" w:firstColumn="0" w:lastColumn="0" w:oddVBand="0" w:evenVBand="0" w:oddHBand="0" w:evenHBand="0" w:firstRowFirstColumn="0" w:firstRowLastColumn="0" w:lastRowFirstColumn="0" w:lastRowLastColumn="0"/>
            </w:pPr>
            <w:r>
              <w:t>DATE</w:t>
            </w:r>
          </w:p>
        </w:tc>
        <w:tc>
          <w:tcPr>
            <w:tcW w:w="3309" w:type="dxa"/>
          </w:tcPr>
          <w:p w14:paraId="1F981204" w14:textId="0B5899C4" w:rsidR="000039B0" w:rsidRDefault="00DD6015" w:rsidP="00C05460">
            <w:pPr>
              <w:pStyle w:val="Content"/>
              <w:cnfStyle w:val="000000000000" w:firstRow="0" w:lastRow="0" w:firstColumn="0" w:lastColumn="0" w:oddVBand="0" w:evenVBand="0" w:oddHBand="0" w:evenHBand="0" w:firstRowFirstColumn="0" w:firstRowLastColumn="0" w:lastRowFirstColumn="0" w:lastRowLastColumn="0"/>
            </w:pPr>
            <w:r>
              <w:t>Date of record creation</w:t>
            </w:r>
          </w:p>
        </w:tc>
      </w:tr>
      <w:tr w:rsidR="000039B0" w14:paraId="7E8381D6" w14:textId="77777777" w:rsidTr="00AF4150">
        <w:tc>
          <w:tcPr>
            <w:cnfStyle w:val="001000000000" w:firstRow="0" w:lastRow="0" w:firstColumn="1" w:lastColumn="0" w:oddVBand="0" w:evenVBand="0" w:oddHBand="0" w:evenHBand="0" w:firstRowFirstColumn="0" w:firstRowLastColumn="0" w:lastRowFirstColumn="0" w:lastRowLastColumn="0"/>
            <w:tcW w:w="3308" w:type="dxa"/>
          </w:tcPr>
          <w:p w14:paraId="6C89BCC6" w14:textId="1C8512ED" w:rsidR="000039B0" w:rsidRDefault="000039B0" w:rsidP="00C05460">
            <w:pPr>
              <w:pStyle w:val="Content"/>
            </w:pPr>
            <w:proofErr w:type="spellStart"/>
            <w:r>
              <w:t>is_free</w:t>
            </w:r>
            <w:proofErr w:type="spellEnd"/>
          </w:p>
        </w:tc>
        <w:tc>
          <w:tcPr>
            <w:tcW w:w="3309" w:type="dxa"/>
          </w:tcPr>
          <w:p w14:paraId="7B1BE8EB" w14:textId="2F286203" w:rsidR="000039B0" w:rsidRDefault="00DD6015" w:rsidP="00C05460">
            <w:pPr>
              <w:pStyle w:val="Content"/>
              <w:cnfStyle w:val="000000000000" w:firstRow="0" w:lastRow="0" w:firstColumn="0" w:lastColumn="0" w:oddVBand="0" w:evenVBand="0" w:oddHBand="0" w:evenHBand="0" w:firstRowFirstColumn="0" w:firstRowLastColumn="0" w:lastRowFirstColumn="0" w:lastRowLastColumn="0"/>
            </w:pPr>
            <w:proofErr w:type="gramStart"/>
            <w:r>
              <w:t>INT(</w:t>
            </w:r>
            <w:proofErr w:type="gramEnd"/>
            <w:r>
              <w:t>22)</w:t>
            </w:r>
          </w:p>
        </w:tc>
        <w:tc>
          <w:tcPr>
            <w:tcW w:w="3309" w:type="dxa"/>
          </w:tcPr>
          <w:p w14:paraId="78C37C46" w14:textId="41A0B692" w:rsidR="000039B0" w:rsidRDefault="00DD6015" w:rsidP="00C05460">
            <w:pPr>
              <w:pStyle w:val="Content"/>
              <w:cnfStyle w:val="000000000000" w:firstRow="0" w:lastRow="0" w:firstColumn="0" w:lastColumn="0" w:oddVBand="0" w:evenVBand="0" w:oddHBand="0" w:evenHBand="0" w:firstRowFirstColumn="0" w:firstRowLastColumn="0" w:lastRowFirstColumn="0" w:lastRowLastColumn="0"/>
            </w:pPr>
            <w:r>
              <w:t>Employee availability</w:t>
            </w:r>
          </w:p>
        </w:tc>
      </w:tr>
    </w:tbl>
    <w:p w14:paraId="42F78B5A" w14:textId="77777777" w:rsidR="000039B0" w:rsidRPr="00C05460" w:rsidRDefault="000039B0" w:rsidP="00C05460">
      <w:pPr>
        <w:pStyle w:val="Content"/>
      </w:pPr>
    </w:p>
    <w:p w14:paraId="7E4E4F54" w14:textId="77777777" w:rsidR="00A93D87" w:rsidRPr="00A93D87" w:rsidRDefault="00A93D87" w:rsidP="00A93D87">
      <w:pPr>
        <w:pStyle w:val="Subtitle"/>
        <w:framePr w:wrap="around"/>
      </w:pPr>
    </w:p>
    <w:sectPr w:rsidR="00A93D87" w:rsidRPr="00A93D87" w:rsidSect="00DF027C">
      <w:headerReference w:type="default" r:id="rId10"/>
      <w:footerReference w:type="default" r:id="rId11"/>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FEAC32" w14:textId="77777777" w:rsidR="00070F32" w:rsidRDefault="00070F32">
      <w:r>
        <w:separator/>
      </w:r>
    </w:p>
    <w:p w14:paraId="3D20E457" w14:textId="77777777" w:rsidR="00070F32" w:rsidRDefault="00070F32"/>
  </w:endnote>
  <w:endnote w:type="continuationSeparator" w:id="0">
    <w:p w14:paraId="2AD4EAD3" w14:textId="77777777" w:rsidR="00070F32" w:rsidRDefault="00070F32">
      <w:r>
        <w:continuationSeparator/>
      </w:r>
    </w:p>
    <w:p w14:paraId="454173D3" w14:textId="77777777" w:rsidR="00070F32" w:rsidRDefault="00070F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8748919"/>
      <w:docPartObj>
        <w:docPartGallery w:val="Page Numbers (Bottom of Page)"/>
        <w:docPartUnique/>
      </w:docPartObj>
    </w:sdtPr>
    <w:sdtEndPr>
      <w:rPr>
        <w:noProof/>
      </w:rPr>
    </w:sdtEndPr>
    <w:sdtContent>
      <w:p w14:paraId="1D9C7B7C"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173A0C5B"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2A6709" w14:textId="77777777" w:rsidR="00070F32" w:rsidRDefault="00070F32">
      <w:r>
        <w:separator/>
      </w:r>
    </w:p>
    <w:p w14:paraId="22BF750D" w14:textId="77777777" w:rsidR="00070F32" w:rsidRDefault="00070F32"/>
  </w:footnote>
  <w:footnote w:type="continuationSeparator" w:id="0">
    <w:p w14:paraId="0A2BB0C7" w14:textId="77777777" w:rsidR="00070F32" w:rsidRDefault="00070F32">
      <w:r>
        <w:continuationSeparator/>
      </w:r>
    </w:p>
    <w:p w14:paraId="49298308" w14:textId="77777777" w:rsidR="00070F32" w:rsidRDefault="00070F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3097474C" w14:textId="77777777" w:rsidTr="00D077E9">
      <w:trPr>
        <w:trHeight w:val="978"/>
      </w:trPr>
      <w:tc>
        <w:tcPr>
          <w:tcW w:w="9990" w:type="dxa"/>
          <w:tcBorders>
            <w:top w:val="nil"/>
            <w:left w:val="nil"/>
            <w:bottom w:val="single" w:sz="36" w:space="0" w:color="34ABA2" w:themeColor="accent3"/>
            <w:right w:val="nil"/>
          </w:tcBorders>
        </w:tcPr>
        <w:p w14:paraId="5BBE5A33" w14:textId="0BD30FC5" w:rsidR="00D077E9" w:rsidRDefault="00D077E9">
          <w:pPr>
            <w:pStyle w:val="Header"/>
          </w:pPr>
        </w:p>
      </w:tc>
    </w:tr>
  </w:tbl>
  <w:p w14:paraId="3696F03F"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35ED9"/>
    <w:multiLevelType w:val="hybridMultilevel"/>
    <w:tmpl w:val="05AA9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981D4B"/>
    <w:multiLevelType w:val="hybridMultilevel"/>
    <w:tmpl w:val="12886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333A16"/>
    <w:multiLevelType w:val="hybridMultilevel"/>
    <w:tmpl w:val="2BB65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E648DC"/>
    <w:multiLevelType w:val="hybridMultilevel"/>
    <w:tmpl w:val="ED567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69562D"/>
    <w:multiLevelType w:val="hybridMultilevel"/>
    <w:tmpl w:val="683EA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C91440"/>
    <w:multiLevelType w:val="hybridMultilevel"/>
    <w:tmpl w:val="793EDFDE"/>
    <w:lvl w:ilvl="0" w:tplc="96EA03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750D83"/>
    <w:multiLevelType w:val="multilevel"/>
    <w:tmpl w:val="F822C5C6"/>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
      <w:lvlJc w:val="left"/>
      <w:pPr>
        <w:tabs>
          <w:tab w:val="num" w:pos="0"/>
        </w:tabs>
        <w:ind w:left="2160" w:hanging="360"/>
      </w:pPr>
      <w:rPr>
        <w:rFonts w:ascii="Wingdings 2" w:hAnsi="Wingdings 2" w:cs="Wingdings 2"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Wingdings" w:hAnsi="Wingdings" w:cs="Wingdings" w:hint="default"/>
      </w:rPr>
    </w:lvl>
    <w:lvl w:ilvl="4">
      <w:start w:val="1"/>
      <w:numFmt w:val="bullet"/>
      <w:lvlText w:val=""/>
      <w:lvlJc w:val="left"/>
      <w:pPr>
        <w:tabs>
          <w:tab w:val="num" w:pos="0"/>
        </w:tabs>
        <w:ind w:left="4320" w:hanging="360"/>
      </w:pPr>
      <w:rPr>
        <w:rFonts w:ascii="Wingdings 2" w:hAnsi="Wingdings 2" w:cs="Wingdings 2"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Wingdings" w:hAnsi="Wingdings" w:cs="Wingdings" w:hint="default"/>
      </w:rPr>
    </w:lvl>
    <w:lvl w:ilvl="7">
      <w:start w:val="1"/>
      <w:numFmt w:val="bullet"/>
      <w:lvlText w:val=""/>
      <w:lvlJc w:val="left"/>
      <w:pPr>
        <w:tabs>
          <w:tab w:val="num" w:pos="0"/>
        </w:tabs>
        <w:ind w:left="6480" w:hanging="360"/>
      </w:pPr>
      <w:rPr>
        <w:rFonts w:ascii="Wingdings 2" w:hAnsi="Wingdings 2" w:cs="Wingdings 2"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7" w15:restartNumberingAfterBreak="0">
    <w:nsid w:val="393B59CB"/>
    <w:multiLevelType w:val="hybridMultilevel"/>
    <w:tmpl w:val="134CC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D27D57"/>
    <w:multiLevelType w:val="hybridMultilevel"/>
    <w:tmpl w:val="1D34D82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0CE72D1"/>
    <w:multiLevelType w:val="hybridMultilevel"/>
    <w:tmpl w:val="2D0A2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BB7A13"/>
    <w:multiLevelType w:val="hybridMultilevel"/>
    <w:tmpl w:val="DA22E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080503"/>
    <w:multiLevelType w:val="multilevel"/>
    <w:tmpl w:val="E94A71AA"/>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
      <w:lvlJc w:val="left"/>
      <w:pPr>
        <w:tabs>
          <w:tab w:val="num" w:pos="0"/>
        </w:tabs>
        <w:ind w:left="2160" w:hanging="360"/>
      </w:pPr>
      <w:rPr>
        <w:rFonts w:ascii="Wingdings 2" w:hAnsi="Wingdings 2" w:cs="Wingdings 2"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Wingdings" w:hAnsi="Wingdings" w:cs="Wingdings" w:hint="default"/>
      </w:rPr>
    </w:lvl>
    <w:lvl w:ilvl="4">
      <w:start w:val="1"/>
      <w:numFmt w:val="bullet"/>
      <w:lvlText w:val=""/>
      <w:lvlJc w:val="left"/>
      <w:pPr>
        <w:tabs>
          <w:tab w:val="num" w:pos="0"/>
        </w:tabs>
        <w:ind w:left="4320" w:hanging="360"/>
      </w:pPr>
      <w:rPr>
        <w:rFonts w:ascii="Wingdings 2" w:hAnsi="Wingdings 2" w:cs="Wingdings 2"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Wingdings" w:hAnsi="Wingdings" w:cs="Wingdings" w:hint="default"/>
      </w:rPr>
    </w:lvl>
    <w:lvl w:ilvl="7">
      <w:start w:val="1"/>
      <w:numFmt w:val="bullet"/>
      <w:lvlText w:val=""/>
      <w:lvlJc w:val="left"/>
      <w:pPr>
        <w:tabs>
          <w:tab w:val="num" w:pos="0"/>
        </w:tabs>
        <w:ind w:left="6480" w:hanging="360"/>
      </w:pPr>
      <w:rPr>
        <w:rFonts w:ascii="Wingdings 2" w:hAnsi="Wingdings 2" w:cs="Wingdings 2"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12" w15:restartNumberingAfterBreak="0">
    <w:nsid w:val="6F1D08E3"/>
    <w:multiLevelType w:val="hybridMultilevel"/>
    <w:tmpl w:val="1F208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CB7E8E"/>
    <w:multiLevelType w:val="hybridMultilevel"/>
    <w:tmpl w:val="D488D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4337A8"/>
    <w:multiLevelType w:val="hybridMultilevel"/>
    <w:tmpl w:val="4D0A0EE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7986763">
    <w:abstractNumId w:val="3"/>
  </w:num>
  <w:num w:numId="2" w16cid:durableId="750931867">
    <w:abstractNumId w:val="14"/>
  </w:num>
  <w:num w:numId="3" w16cid:durableId="1210729730">
    <w:abstractNumId w:val="8"/>
  </w:num>
  <w:num w:numId="4" w16cid:durableId="1463889645">
    <w:abstractNumId w:val="1"/>
  </w:num>
  <w:num w:numId="5" w16cid:durableId="78674470">
    <w:abstractNumId w:val="5"/>
  </w:num>
  <w:num w:numId="6" w16cid:durableId="759136214">
    <w:abstractNumId w:val="2"/>
  </w:num>
  <w:num w:numId="7" w16cid:durableId="1636712853">
    <w:abstractNumId w:val="7"/>
  </w:num>
  <w:num w:numId="8" w16cid:durableId="50202586">
    <w:abstractNumId w:val="13"/>
  </w:num>
  <w:num w:numId="9" w16cid:durableId="1842575383">
    <w:abstractNumId w:val="10"/>
  </w:num>
  <w:num w:numId="10" w16cid:durableId="673803099">
    <w:abstractNumId w:val="9"/>
  </w:num>
  <w:num w:numId="11" w16cid:durableId="1132357918">
    <w:abstractNumId w:val="0"/>
  </w:num>
  <w:num w:numId="12" w16cid:durableId="1888486980">
    <w:abstractNumId w:val="4"/>
  </w:num>
  <w:num w:numId="13" w16cid:durableId="1938899963">
    <w:abstractNumId w:val="11"/>
  </w:num>
  <w:num w:numId="14" w16cid:durableId="1001812640">
    <w:abstractNumId w:val="6"/>
  </w:num>
  <w:num w:numId="15" w16cid:durableId="8251681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6A4"/>
    <w:rsid w:val="000039B0"/>
    <w:rsid w:val="0002482E"/>
    <w:rsid w:val="00050324"/>
    <w:rsid w:val="0006303A"/>
    <w:rsid w:val="00070F32"/>
    <w:rsid w:val="000A0150"/>
    <w:rsid w:val="000E63C9"/>
    <w:rsid w:val="00130E9D"/>
    <w:rsid w:val="00150A6D"/>
    <w:rsid w:val="00185B35"/>
    <w:rsid w:val="001F2BC8"/>
    <w:rsid w:val="001F5F6B"/>
    <w:rsid w:val="00243EBC"/>
    <w:rsid w:val="00246A35"/>
    <w:rsid w:val="00264BC3"/>
    <w:rsid w:val="00281CA8"/>
    <w:rsid w:val="00284348"/>
    <w:rsid w:val="002C25B5"/>
    <w:rsid w:val="002E4EB8"/>
    <w:rsid w:val="002F51F5"/>
    <w:rsid w:val="00312137"/>
    <w:rsid w:val="00330359"/>
    <w:rsid w:val="00332AB8"/>
    <w:rsid w:val="0033762F"/>
    <w:rsid w:val="00366C7E"/>
    <w:rsid w:val="00384EA3"/>
    <w:rsid w:val="003A39A1"/>
    <w:rsid w:val="003C2191"/>
    <w:rsid w:val="003D3863"/>
    <w:rsid w:val="004110DE"/>
    <w:rsid w:val="0044085A"/>
    <w:rsid w:val="004B21A5"/>
    <w:rsid w:val="005037F0"/>
    <w:rsid w:val="00516A86"/>
    <w:rsid w:val="005275F6"/>
    <w:rsid w:val="005605DF"/>
    <w:rsid w:val="00572102"/>
    <w:rsid w:val="005F1BB0"/>
    <w:rsid w:val="00656C4D"/>
    <w:rsid w:val="006E5716"/>
    <w:rsid w:val="006F6CD0"/>
    <w:rsid w:val="007302B3"/>
    <w:rsid w:val="00730733"/>
    <w:rsid w:val="00730E3A"/>
    <w:rsid w:val="00736AAF"/>
    <w:rsid w:val="00765B2A"/>
    <w:rsid w:val="00783A34"/>
    <w:rsid w:val="007A76A4"/>
    <w:rsid w:val="007C6B52"/>
    <w:rsid w:val="007D16C5"/>
    <w:rsid w:val="00801453"/>
    <w:rsid w:val="00862FE4"/>
    <w:rsid w:val="0086389A"/>
    <w:rsid w:val="0087605E"/>
    <w:rsid w:val="008B1FEE"/>
    <w:rsid w:val="00903C32"/>
    <w:rsid w:val="00916B16"/>
    <w:rsid w:val="009173B9"/>
    <w:rsid w:val="0093335D"/>
    <w:rsid w:val="0093613E"/>
    <w:rsid w:val="00943026"/>
    <w:rsid w:val="00966B81"/>
    <w:rsid w:val="009C7720"/>
    <w:rsid w:val="00A23AFA"/>
    <w:rsid w:val="00A31B3E"/>
    <w:rsid w:val="00A532F3"/>
    <w:rsid w:val="00A8489E"/>
    <w:rsid w:val="00A93D87"/>
    <w:rsid w:val="00AB192C"/>
    <w:rsid w:val="00AC29F3"/>
    <w:rsid w:val="00AF4150"/>
    <w:rsid w:val="00B231E5"/>
    <w:rsid w:val="00BF2223"/>
    <w:rsid w:val="00C02B87"/>
    <w:rsid w:val="00C05460"/>
    <w:rsid w:val="00C20C63"/>
    <w:rsid w:val="00C4086D"/>
    <w:rsid w:val="00CA1896"/>
    <w:rsid w:val="00CB5B28"/>
    <w:rsid w:val="00CF5371"/>
    <w:rsid w:val="00D0323A"/>
    <w:rsid w:val="00D0559F"/>
    <w:rsid w:val="00D077E9"/>
    <w:rsid w:val="00D23676"/>
    <w:rsid w:val="00D42CB7"/>
    <w:rsid w:val="00D5413D"/>
    <w:rsid w:val="00D564CD"/>
    <w:rsid w:val="00D570A9"/>
    <w:rsid w:val="00D70D02"/>
    <w:rsid w:val="00D770C7"/>
    <w:rsid w:val="00D86945"/>
    <w:rsid w:val="00D90290"/>
    <w:rsid w:val="00DC1FC9"/>
    <w:rsid w:val="00DD152F"/>
    <w:rsid w:val="00DD6015"/>
    <w:rsid w:val="00DE213F"/>
    <w:rsid w:val="00DF027C"/>
    <w:rsid w:val="00E00A32"/>
    <w:rsid w:val="00E22ACD"/>
    <w:rsid w:val="00E620B0"/>
    <w:rsid w:val="00E81B40"/>
    <w:rsid w:val="00EA2173"/>
    <w:rsid w:val="00EF555B"/>
    <w:rsid w:val="00F027BB"/>
    <w:rsid w:val="00F11DCF"/>
    <w:rsid w:val="00F162EA"/>
    <w:rsid w:val="00F443D9"/>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16ED6A"/>
  <w15:docId w15:val="{8BD80DB4-4516-4389-A3F3-15D3C68B6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NormalWeb">
    <w:name w:val="Normal (Web)"/>
    <w:basedOn w:val="Normal"/>
    <w:uiPriority w:val="99"/>
    <w:semiHidden/>
    <w:unhideWhenUsed/>
    <w:rsid w:val="00A93D87"/>
    <w:pPr>
      <w:spacing w:before="100" w:beforeAutospacing="1" w:after="100" w:afterAutospacing="1" w:line="240" w:lineRule="auto"/>
    </w:pPr>
    <w:rPr>
      <w:rFonts w:ascii="Times New Roman" w:eastAsia="Times New Roman" w:hAnsi="Times New Roman" w:cs="Times New Roman"/>
      <w:b w:val="0"/>
      <w:color w:val="auto"/>
      <w:sz w:val="24"/>
      <w:szCs w:val="24"/>
      <w:lang w:bidi="mr-IN"/>
    </w:rPr>
  </w:style>
  <w:style w:type="character" w:styleId="Strong">
    <w:name w:val="Strong"/>
    <w:basedOn w:val="DefaultParagraphFont"/>
    <w:uiPriority w:val="22"/>
    <w:qFormat/>
    <w:rsid w:val="00A93D87"/>
    <w:rPr>
      <w:b/>
      <w:bCs/>
    </w:rPr>
  </w:style>
  <w:style w:type="table" w:styleId="PlainTable5">
    <w:name w:val="Plain Table 5"/>
    <w:basedOn w:val="TableNormal"/>
    <w:uiPriority w:val="45"/>
    <w:rsid w:val="000039B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51C8"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51C8"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51C8"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51C8"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0039B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0039B0"/>
    <w:pPr>
      <w:spacing w:after="0" w:line="240" w:lineRule="auto"/>
    </w:pPr>
    <w:tblPr>
      <w:tblStyleRowBandSize w:val="1"/>
      <w:tblStyleColBandSize w:val="1"/>
    </w:tblPr>
    <w:tblStylePr w:type="firstRow">
      <w:rPr>
        <w:b/>
        <w:bCs/>
        <w:caps/>
      </w:rPr>
      <w:tblPr/>
      <w:tcPr>
        <w:tcBorders>
          <w:bottom w:val="single" w:sz="4" w:space="0" w:color="5951C8"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5951C8"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0039B0"/>
    <w:pPr>
      <w:spacing w:after="0" w:line="240" w:lineRule="auto"/>
    </w:pPr>
    <w:tblPr>
      <w:tblStyleRowBandSize w:val="1"/>
      <w:tblStyleColBandSize w:val="1"/>
      <w:tblBorders>
        <w:top w:val="single" w:sz="4" w:space="0" w:color="7A74D3" w:themeColor="text1" w:themeTint="66"/>
        <w:left w:val="single" w:sz="4" w:space="0" w:color="7A74D3" w:themeColor="text1" w:themeTint="66"/>
        <w:bottom w:val="single" w:sz="4" w:space="0" w:color="7A74D3" w:themeColor="text1" w:themeTint="66"/>
        <w:right w:val="single" w:sz="4" w:space="0" w:color="7A74D3" w:themeColor="text1" w:themeTint="66"/>
        <w:insideH w:val="single" w:sz="4" w:space="0" w:color="7A74D3" w:themeColor="text1" w:themeTint="66"/>
        <w:insideV w:val="single" w:sz="4" w:space="0" w:color="7A74D3" w:themeColor="text1" w:themeTint="66"/>
      </w:tblBorders>
    </w:tblPr>
    <w:tblStylePr w:type="firstRow">
      <w:rPr>
        <w:b/>
        <w:bCs/>
      </w:rPr>
      <w:tblPr/>
      <w:tcPr>
        <w:tcBorders>
          <w:bottom w:val="single" w:sz="12" w:space="0" w:color="4139B3" w:themeColor="text1" w:themeTint="99"/>
        </w:tcBorders>
      </w:tcPr>
    </w:tblStylePr>
    <w:tblStylePr w:type="lastRow">
      <w:rPr>
        <w:b/>
        <w:bCs/>
      </w:rPr>
      <w:tblPr/>
      <w:tcPr>
        <w:tcBorders>
          <w:top w:val="double" w:sz="2" w:space="0" w:color="4139B3"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AF415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F415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0623014">
      <w:bodyDiv w:val="1"/>
      <w:marLeft w:val="0"/>
      <w:marRight w:val="0"/>
      <w:marTop w:val="0"/>
      <w:marBottom w:val="0"/>
      <w:divBdr>
        <w:top w:val="none" w:sz="0" w:space="0" w:color="auto"/>
        <w:left w:val="none" w:sz="0" w:space="0" w:color="auto"/>
        <w:bottom w:val="none" w:sz="0" w:space="0" w:color="auto"/>
        <w:right w:val="none" w:sz="0" w:space="0" w:color="auto"/>
      </w:divBdr>
    </w:div>
    <w:div w:id="1581216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Microsoft\Templates\Metro%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81CCA7D59304E648A3BDB88925FBD0E"/>
        <w:category>
          <w:name w:val="General"/>
          <w:gallery w:val="placeholder"/>
        </w:category>
        <w:types>
          <w:type w:val="bbPlcHdr"/>
        </w:types>
        <w:behaviors>
          <w:behavior w:val="content"/>
        </w:behaviors>
        <w:guid w:val="{2C7474C8-244F-4D21-ACD1-B1EAABB70B84}"/>
      </w:docPartPr>
      <w:docPartBody>
        <w:p w:rsidR="009E12D1" w:rsidRDefault="00000000">
          <w:pPr>
            <w:pStyle w:val="A81CCA7D59304E648A3BDB88925FBD0E"/>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June 27</w:t>
          </w:r>
          <w:r w:rsidRPr="00D86945">
            <w:rPr>
              <w:rStyle w:val="SubtitleChar"/>
              <w:b/>
            </w:rPr>
            <w:fldChar w:fldCharType="end"/>
          </w:r>
        </w:p>
      </w:docPartBody>
    </w:docPart>
    <w:docPart>
      <w:docPartPr>
        <w:name w:val="945222A937B84176935FE540C3549090"/>
        <w:category>
          <w:name w:val="General"/>
          <w:gallery w:val="placeholder"/>
        </w:category>
        <w:types>
          <w:type w:val="bbPlcHdr"/>
        </w:types>
        <w:behaviors>
          <w:behavior w:val="content"/>
        </w:behaviors>
        <w:guid w:val="{76D13E6A-7B29-4B83-A870-C933A82A8BAA}"/>
      </w:docPartPr>
      <w:docPartBody>
        <w:p w:rsidR="009E12D1" w:rsidRDefault="00000000">
          <w:pPr>
            <w:pStyle w:val="945222A937B84176935FE540C3549090"/>
          </w:pPr>
          <w:r>
            <w:t>COMPANY NAME</w:t>
          </w:r>
        </w:p>
      </w:docPartBody>
    </w:docPart>
    <w:docPart>
      <w:docPartPr>
        <w:name w:val="45F47E1CA5EF46B39B836F40D64E0AC0"/>
        <w:category>
          <w:name w:val="General"/>
          <w:gallery w:val="placeholder"/>
        </w:category>
        <w:types>
          <w:type w:val="bbPlcHdr"/>
        </w:types>
        <w:behaviors>
          <w:behavior w:val="content"/>
        </w:behaviors>
        <w:guid w:val="{6EBA2D48-F36A-4CF8-8EB8-9F8E4BD7137C}"/>
      </w:docPartPr>
      <w:docPartBody>
        <w:p w:rsidR="009E12D1" w:rsidRDefault="00000000">
          <w:pPr>
            <w:pStyle w:val="45F47E1CA5EF46B39B836F40D64E0AC0"/>
          </w:pPr>
          <w:r>
            <w:t>Your Name</w:t>
          </w:r>
        </w:p>
      </w:docPartBody>
    </w:docPart>
    <w:docPart>
      <w:docPartPr>
        <w:name w:val="2AE7F095C01F48FDA4DE0E1D183437B4"/>
        <w:category>
          <w:name w:val="General"/>
          <w:gallery w:val="placeholder"/>
        </w:category>
        <w:types>
          <w:type w:val="bbPlcHdr"/>
        </w:types>
        <w:behaviors>
          <w:behavior w:val="content"/>
        </w:behaviors>
        <w:guid w:val="{4DA03867-1A49-4427-95CA-D2E876DE0097}"/>
      </w:docPartPr>
      <w:docPartBody>
        <w:p w:rsidR="009E12D1" w:rsidRDefault="00000000">
          <w:pPr>
            <w:pStyle w:val="2AE7F095C01F48FDA4DE0E1D183437B4"/>
          </w:pPr>
          <w:r w:rsidRPr="00DF027C">
            <w:t>Subtitle Text Here</w:t>
          </w:r>
        </w:p>
      </w:docPartBody>
    </w:docPart>
    <w:docPart>
      <w:docPartPr>
        <w:name w:val="A15F2CD331EC45CCB558E6403318AA35"/>
        <w:category>
          <w:name w:val="General"/>
          <w:gallery w:val="placeholder"/>
        </w:category>
        <w:types>
          <w:type w:val="bbPlcHdr"/>
        </w:types>
        <w:behaviors>
          <w:behavior w:val="content"/>
        </w:behaviors>
        <w:guid w:val="{6066C813-A71D-4093-81A7-09F592C81A87}"/>
      </w:docPartPr>
      <w:docPartBody>
        <w:p w:rsidR="009E12D1" w:rsidRDefault="00D22460" w:rsidP="00D22460">
          <w:pPr>
            <w:pStyle w:val="A15F2CD331EC45CCB558E6403318AA35"/>
          </w:pPr>
          <w:r w:rsidRPr="00DF027C">
            <w:t>Subtitle Text Here</w:t>
          </w:r>
        </w:p>
      </w:docPartBody>
    </w:docPart>
    <w:docPart>
      <w:docPartPr>
        <w:name w:val="FD3B1211CC31465987FA2B1106CA46A4"/>
        <w:category>
          <w:name w:val="General"/>
          <w:gallery w:val="placeholder"/>
        </w:category>
        <w:types>
          <w:type w:val="bbPlcHdr"/>
        </w:types>
        <w:behaviors>
          <w:behavior w:val="content"/>
        </w:behaviors>
        <w:guid w:val="{FB5A5E95-0EED-48DF-A6E1-9B2446EB58D3}"/>
      </w:docPartPr>
      <w:docPartBody>
        <w:p w:rsidR="009E12D1" w:rsidRDefault="00D22460" w:rsidP="00D22460">
          <w:pPr>
            <w:pStyle w:val="FD3B1211CC31465987FA2B1106CA46A4"/>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460"/>
    <w:rsid w:val="0006303A"/>
    <w:rsid w:val="002C25B5"/>
    <w:rsid w:val="007913E6"/>
    <w:rsid w:val="009E12D1"/>
    <w:rsid w:val="00D22460"/>
    <w:rsid w:val="00DE1ADA"/>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US"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kern w:val="0"/>
      <w:sz w:val="32"/>
      <w:szCs w:val="22"/>
      <w:lang w:bidi="ar-SA"/>
      <w14:ligatures w14:val="none"/>
    </w:rPr>
  </w:style>
  <w:style w:type="character" w:customStyle="1" w:styleId="SubtitleChar">
    <w:name w:val="Subtitle Char"/>
    <w:basedOn w:val="DefaultParagraphFont"/>
    <w:link w:val="Subtitle"/>
    <w:uiPriority w:val="2"/>
    <w:rPr>
      <w:caps/>
      <w:color w:val="44546A" w:themeColor="text2"/>
      <w:spacing w:val="20"/>
      <w:kern w:val="0"/>
      <w:sz w:val="32"/>
      <w:szCs w:val="22"/>
      <w:lang w:bidi="ar-SA"/>
      <w14:ligatures w14:val="none"/>
    </w:rPr>
  </w:style>
  <w:style w:type="paragraph" w:customStyle="1" w:styleId="A81CCA7D59304E648A3BDB88925FBD0E">
    <w:name w:val="A81CCA7D59304E648A3BDB88925FBD0E"/>
  </w:style>
  <w:style w:type="paragraph" w:customStyle="1" w:styleId="945222A937B84176935FE540C3549090">
    <w:name w:val="945222A937B84176935FE540C3549090"/>
  </w:style>
  <w:style w:type="paragraph" w:customStyle="1" w:styleId="45F47E1CA5EF46B39B836F40D64E0AC0">
    <w:name w:val="45F47E1CA5EF46B39B836F40D64E0AC0"/>
  </w:style>
  <w:style w:type="paragraph" w:customStyle="1" w:styleId="2AE7F095C01F48FDA4DE0E1D183437B4">
    <w:name w:val="2AE7F095C01F48FDA4DE0E1D183437B4"/>
  </w:style>
  <w:style w:type="paragraph" w:customStyle="1" w:styleId="A15F2CD331EC45CCB558E6403318AA35">
    <w:name w:val="A15F2CD331EC45CCB558E6403318AA35"/>
    <w:rsid w:val="00D22460"/>
  </w:style>
  <w:style w:type="paragraph" w:customStyle="1" w:styleId="FD3B1211CC31465987FA2B1106CA46A4">
    <w:name w:val="FD3B1211CC31465987FA2B1106CA46A4"/>
    <w:rsid w:val="00D224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Siddhesh More</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Metro report</Template>
  <TotalTime>124</TotalTime>
  <Pages>14</Pages>
  <Words>1645</Words>
  <Characters>9383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keywords/>
  <cp:lastModifiedBy>Siddhesh More</cp:lastModifiedBy>
  <cp:revision>6</cp:revision>
  <cp:lastPrinted>2006-08-01T17:47:00Z</cp:lastPrinted>
  <dcterms:created xsi:type="dcterms:W3CDTF">2024-06-27T07:23:00Z</dcterms:created>
  <dcterms:modified xsi:type="dcterms:W3CDTF">2024-07-01T10:10:00Z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